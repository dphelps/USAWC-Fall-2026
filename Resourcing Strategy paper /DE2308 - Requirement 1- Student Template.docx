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1226843"/>
        <w:lock w:val="contentLocked"/>
        <w:placeholder>
          <w:docPart w:val="77C7B12570654B40BAA65ECA84A6E8A4"/>
        </w:placeholder>
        <w:group/>
      </w:sdtPr>
      <w:sdtContent>
        <w:sdt>
          <w:sdtPr>
            <w:id w:val="222858926"/>
            <w:lock w:val="sdtContentLocked"/>
            <w:placeholder>
              <w:docPart w:val="77C7B12570654B40BAA65ECA84A6E8A4"/>
            </w:placeholder>
            <w:group/>
          </w:sdtPr>
          <w:sdtContent>
            <w:p w14:paraId="779F9991" w14:textId="77777777" w:rsidR="00B9450E" w:rsidRDefault="00B9450E" w:rsidP="00290B6E">
              <w:pPr>
                <w:pStyle w:val="ProjectTitleLine"/>
              </w:pPr>
              <w:r w:rsidRPr="00943C4B">
                <w:t xml:space="preserve">USAWC </w:t>
              </w:r>
              <w:r w:rsidR="00AB5539">
                <w:t>Department of distance education</w:t>
              </w:r>
            </w:p>
            <w:p w14:paraId="40D33EF2" w14:textId="77777777" w:rsidR="00AB5539" w:rsidRDefault="00AB5539" w:rsidP="00AB5539">
              <w:pPr>
                <w:jc w:val="center"/>
              </w:pPr>
            </w:p>
            <w:p w14:paraId="032299B7" w14:textId="77777777" w:rsidR="00B9450E" w:rsidRDefault="00B9450E">
              <w:pPr>
                <w:rPr>
                  <w:szCs w:val="24"/>
                </w:rPr>
              </w:pPr>
            </w:p>
            <w:p w14:paraId="616FC61D" w14:textId="77777777" w:rsidR="00B9450E" w:rsidRPr="00400873" w:rsidRDefault="00B9450E">
              <w:pPr>
                <w:rPr>
                  <w:szCs w:val="24"/>
                </w:rPr>
              </w:pPr>
            </w:p>
            <w:tbl>
              <w:tblPr>
                <w:tblStyle w:val="TableGrid"/>
                <w:tblW w:w="6100" w:type="dxa"/>
                <w:tblInd w:w="1755" w:type="dxa"/>
                <w:tblCellMar>
                  <w:top w:w="115" w:type="dxa"/>
                  <w:left w:w="115" w:type="dxa"/>
                  <w:bottom w:w="115" w:type="dxa"/>
                  <w:right w:w="115" w:type="dxa"/>
                </w:tblCellMar>
                <w:tblLook w:val="04A0" w:firstRow="1" w:lastRow="0" w:firstColumn="1" w:lastColumn="0" w:noHBand="0" w:noVBand="1"/>
              </w:tblPr>
              <w:tblGrid>
                <w:gridCol w:w="1800"/>
                <w:gridCol w:w="4300"/>
              </w:tblGrid>
              <w:tr w:rsidR="008443DE" w14:paraId="1B60631E" w14:textId="77777777" w:rsidTr="00C57C39">
                <w:trPr>
                  <w:cantSplit/>
                  <w:trHeight w:hRule="exact" w:val="1440"/>
                </w:trPr>
                <w:tc>
                  <w:tcPr>
                    <w:tcW w:w="1800" w:type="dxa"/>
                  </w:tcPr>
                  <w:p w14:paraId="18102F11" w14:textId="77777777" w:rsidR="008443DE" w:rsidRDefault="00E24704" w:rsidP="008443DE">
                    <w:pPr>
                      <w:rPr>
                        <w:szCs w:val="24"/>
                      </w:rPr>
                    </w:pPr>
                    <w:r>
                      <w:t>A</w:t>
                    </w:r>
                    <w:r w:rsidR="008443DE">
                      <w:t>uthor:</w:t>
                    </w:r>
                  </w:p>
                </w:tc>
                <w:tc>
                  <w:tcPr>
                    <w:tcW w:w="4300" w:type="dxa"/>
                  </w:tcPr>
                  <w:p w14:paraId="3FEA5234" w14:textId="77777777" w:rsidR="008443DE" w:rsidRDefault="00000000" w:rsidP="00C57C39">
                    <w:pPr>
                      <w:pStyle w:val="TitlePageBy"/>
                      <w:jc w:val="right"/>
                      <w:rPr>
                        <w:szCs w:val="24"/>
                      </w:rPr>
                    </w:pPr>
                    <w:sdt>
                      <w:sdtPr>
                        <w:alias w:val="Student Name"/>
                        <w:tag w:val="Student Name"/>
                        <w:id w:val="215489107"/>
                        <w:lock w:val="sdtLocked"/>
                        <w:placeholder>
                          <w:docPart w:val="699F175D352A4FEFADDB5C09405C513A"/>
                        </w:placeholder>
                        <w:showingPlcHdr/>
                        <w:dataBinding w:xpath="/root[1]/author[1]" w:storeItemID="{4E39814D-DBE0-4EF2-91BC-7E77C6D0757F}"/>
                        <w:text/>
                      </w:sdtPr>
                      <w:sdtContent>
                        <w:r w:rsidR="008443DE" w:rsidRPr="00697918">
                          <w:rPr>
                            <w:b/>
                            <w:color w:val="C00000"/>
                          </w:rPr>
                          <w:t>Click Here, Then Type Author Rank/Title and Name</w:t>
                        </w:r>
                      </w:sdtContent>
                    </w:sdt>
                  </w:p>
                </w:tc>
              </w:tr>
              <w:tr w:rsidR="008443DE" w14:paraId="3E7DEDD3" w14:textId="77777777" w:rsidTr="00C57C39">
                <w:trPr>
                  <w:cantSplit/>
                  <w:trHeight w:val="1440"/>
                </w:trPr>
                <w:tc>
                  <w:tcPr>
                    <w:tcW w:w="1800" w:type="dxa"/>
                  </w:tcPr>
                  <w:p w14:paraId="5BC741A6" w14:textId="77777777" w:rsidR="008443DE" w:rsidRDefault="008443DE" w:rsidP="008443DE">
                    <w:pPr>
                      <w:rPr>
                        <w:szCs w:val="24"/>
                      </w:rPr>
                    </w:pPr>
                    <w:r>
                      <w:t>Course:</w:t>
                    </w:r>
                  </w:p>
                </w:tc>
                <w:tc>
                  <w:tcPr>
                    <w:tcW w:w="4300" w:type="dxa"/>
                  </w:tcPr>
                  <w:p w14:paraId="062E6FA6" w14:textId="77777777" w:rsidR="008443DE" w:rsidRDefault="00000000" w:rsidP="00C57C39">
                    <w:pPr>
                      <w:jc w:val="right"/>
                      <w:rPr>
                        <w:szCs w:val="24"/>
                      </w:rPr>
                    </w:pPr>
                    <w:sdt>
                      <w:sdtPr>
                        <w:alias w:val="Course Title"/>
                        <w:tag w:val="Course Title"/>
                        <w:id w:val="215489136"/>
                        <w:placeholder>
                          <w:docPart w:val="C63F55C3B8C94597B305DDF935A0A273"/>
                        </w:placeholder>
                        <w:showingPlcHdr/>
                        <w:text/>
                      </w:sdtPr>
                      <w:sdtContent>
                        <w:r w:rsidR="008443DE" w:rsidRPr="003D4117">
                          <w:rPr>
                            <w:b/>
                            <w:color w:val="C00000"/>
                          </w:rPr>
                          <w:t xml:space="preserve">Click Here, Then Type Course </w:t>
                        </w:r>
                        <w:r w:rsidR="008443DE">
                          <w:rPr>
                            <w:b/>
                            <w:color w:val="C00000"/>
                          </w:rPr>
                          <w:t>Title</w:t>
                        </w:r>
                      </w:sdtContent>
                    </w:sdt>
                  </w:p>
                </w:tc>
              </w:tr>
              <w:tr w:rsidR="008443DE" w14:paraId="37CC7092" w14:textId="77777777" w:rsidTr="00C57C39">
                <w:trPr>
                  <w:trHeight w:hRule="exact" w:val="864"/>
                </w:trPr>
                <w:tc>
                  <w:tcPr>
                    <w:tcW w:w="1800" w:type="dxa"/>
                  </w:tcPr>
                  <w:p w14:paraId="00198C2D" w14:textId="77777777" w:rsidR="008443DE" w:rsidRDefault="008443DE" w:rsidP="008443DE">
                    <w:pPr>
                      <w:rPr>
                        <w:szCs w:val="24"/>
                      </w:rPr>
                    </w:pPr>
                    <w:r>
                      <w:t>Requirement:</w:t>
                    </w:r>
                  </w:p>
                </w:tc>
                <w:tc>
                  <w:tcPr>
                    <w:tcW w:w="4300" w:type="dxa"/>
                  </w:tcPr>
                  <w:p w14:paraId="6F2349A0" w14:textId="77777777" w:rsidR="008443DE" w:rsidRDefault="00000000" w:rsidP="00C57C39">
                    <w:pPr>
                      <w:jc w:val="right"/>
                      <w:rPr>
                        <w:szCs w:val="24"/>
                      </w:rPr>
                    </w:pPr>
                    <w:sdt>
                      <w:sdtPr>
                        <w:alias w:val="Req #"/>
                        <w:tag w:val="Req #"/>
                        <w:id w:val="327873243"/>
                        <w:placeholder>
                          <w:docPart w:val="1D1DEFEDEA414E5DB409276B1362BD95"/>
                        </w:placeholder>
                        <w:showingPlcHdr/>
                        <w:dataBinding w:xpath="/root[1]/Req[1]" w:storeItemID="{4E39814D-DBE0-4EF2-91BC-7E77C6D0757F}"/>
                        <w:text/>
                      </w:sdtPr>
                      <w:sdtContent>
                        <w:r w:rsidR="008443DE" w:rsidRPr="00C00FC1">
                          <w:rPr>
                            <w:rStyle w:val="PlaceholderText"/>
                            <w:b/>
                            <w:color w:val="C00000"/>
                          </w:rPr>
                          <w:t>Click Here, Then Type Requirement Number</w:t>
                        </w:r>
                      </w:sdtContent>
                    </w:sdt>
                  </w:p>
                </w:tc>
              </w:tr>
              <w:tr w:rsidR="00CF1BBB" w14:paraId="4BC3BC2D" w14:textId="77777777" w:rsidTr="00C57C39">
                <w:trPr>
                  <w:trHeight w:hRule="exact" w:val="864"/>
                </w:trPr>
                <w:tc>
                  <w:tcPr>
                    <w:tcW w:w="1800" w:type="dxa"/>
                  </w:tcPr>
                  <w:p w14:paraId="39075274" w14:textId="77777777" w:rsidR="00CF1BBB" w:rsidRDefault="00CF1BBB" w:rsidP="00CF1BBB">
                    <w:r>
                      <w:t>Date:</w:t>
                    </w:r>
                  </w:p>
                </w:tc>
                <w:sdt>
                  <w:sdtPr>
                    <w:id w:val="-807403848"/>
                    <w:placeholder>
                      <w:docPart w:val="9BA95054868647F3A7413EE43056F1F4"/>
                    </w:placeholder>
                    <w:showingPlcHdr/>
                    <w:text w:multiLine="1"/>
                  </w:sdtPr>
                  <w:sdtContent>
                    <w:tc>
                      <w:tcPr>
                        <w:tcW w:w="4300" w:type="dxa"/>
                      </w:tcPr>
                      <w:p w14:paraId="68F2F591" w14:textId="77777777" w:rsidR="00CF1BBB" w:rsidRDefault="00CF1BBB" w:rsidP="008D34D4">
                        <w:pPr>
                          <w:jc w:val="right"/>
                        </w:pPr>
                        <w:r w:rsidRPr="00C00FC1">
                          <w:rPr>
                            <w:rStyle w:val="PlaceholderText"/>
                            <w:b/>
                            <w:color w:val="C00000"/>
                          </w:rPr>
                          <w:t xml:space="preserve">Click Here, Then Type </w:t>
                        </w:r>
                        <w:r>
                          <w:rPr>
                            <w:rStyle w:val="PlaceholderText"/>
                            <w:b/>
                            <w:color w:val="C00000"/>
                          </w:rPr>
                          <w:t>Date</w:t>
                        </w:r>
                        <w:r w:rsidR="008D34D4">
                          <w:rPr>
                            <w:rStyle w:val="PlaceholderText"/>
                            <w:b/>
                            <w:color w:val="C00000"/>
                          </w:rPr>
                          <w:t xml:space="preserve"> </w:t>
                        </w:r>
                        <w:r w:rsidR="008D34D4">
                          <w:rPr>
                            <w:rStyle w:val="PlaceholderText"/>
                            <w:b/>
                            <w:color w:val="C00000"/>
                          </w:rPr>
                          <w:br/>
                          <w:t>(dd Month yyyy)</w:t>
                        </w:r>
                      </w:p>
                    </w:tc>
                  </w:sdtContent>
                </w:sdt>
              </w:tr>
            </w:tbl>
            <w:p w14:paraId="2F16F7E5" w14:textId="77777777" w:rsidR="00B9450E" w:rsidRPr="00400873" w:rsidRDefault="00B9450E">
              <w:pPr>
                <w:rPr>
                  <w:szCs w:val="24"/>
                </w:rPr>
              </w:pPr>
            </w:p>
            <w:p w14:paraId="1F30D519" w14:textId="77777777" w:rsidR="00B9450E" w:rsidRDefault="00B9450E" w:rsidP="00F30C51">
              <w:pPr>
                <w:pStyle w:val="ProjectAdvisor"/>
              </w:pPr>
            </w:p>
            <w:p w14:paraId="2F6BEFCF" w14:textId="77777777" w:rsidR="00B9450E" w:rsidRPr="004C3130" w:rsidRDefault="00B9450E" w:rsidP="00F30C51">
              <w:pPr>
                <w:pStyle w:val="TitlePageCenter"/>
                <w:rPr>
                  <w:b w:val="0"/>
                  <w:caps w:val="0"/>
                  <w:color w:val="000000" w:themeColor="text1"/>
                </w:rPr>
              </w:pPr>
            </w:p>
            <w:p w14:paraId="5ADB95DD" w14:textId="77777777" w:rsidR="00C00FC1" w:rsidRDefault="00C00FC1" w:rsidP="00F30C51">
              <w:pPr>
                <w:pStyle w:val="TitlePageCenter"/>
              </w:pPr>
            </w:p>
            <w:p w14:paraId="35112BEF" w14:textId="77777777" w:rsidR="00C00FC1" w:rsidRDefault="00C00FC1" w:rsidP="00F30C51">
              <w:pPr>
                <w:pStyle w:val="TitlePageCenter"/>
              </w:pPr>
            </w:p>
            <w:p w14:paraId="6ECF31D5" w14:textId="77777777" w:rsidR="00C00FC1" w:rsidRDefault="00D220EB" w:rsidP="00F30C51">
              <w:pPr>
                <w:pStyle w:val="TitlePageCenter"/>
              </w:pPr>
              <w:r>
                <w:rPr>
                  <w:noProof/>
                </w:rPr>
                <w:drawing>
                  <wp:anchor distT="0" distB="0" distL="114300" distR="114300" simplePos="0" relativeHeight="251661312" behindDoc="0" locked="0" layoutInCell="1" allowOverlap="1" wp14:anchorId="6732826D" wp14:editId="17C28A68">
                    <wp:simplePos x="0" y="0"/>
                    <wp:positionH relativeFrom="margin">
                      <wp:posOffset>2398616</wp:posOffset>
                    </wp:positionH>
                    <wp:positionV relativeFrom="page">
                      <wp:posOffset>5433060</wp:posOffset>
                    </wp:positionV>
                    <wp:extent cx="1197864" cy="1197864"/>
                    <wp:effectExtent l="0" t="0" r="2540" b="2540"/>
                    <wp:wrapNone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 descr="AWC coin crest LINE ART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197864" cy="119786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p>
            <w:p w14:paraId="1DB7B98F" w14:textId="77777777" w:rsidR="00C00FC1" w:rsidRDefault="00C00FC1" w:rsidP="00F30C51">
              <w:pPr>
                <w:pStyle w:val="TitlePageCenter"/>
              </w:pPr>
            </w:p>
            <w:p w14:paraId="2C565C1F" w14:textId="77777777" w:rsidR="00C00FC1" w:rsidRDefault="00C00FC1" w:rsidP="00F30C51">
              <w:pPr>
                <w:pStyle w:val="TitlePageCenter"/>
              </w:pPr>
            </w:p>
            <w:p w14:paraId="0818DB72" w14:textId="77777777" w:rsidR="00C00FC1" w:rsidRDefault="00C00FC1" w:rsidP="00F30C51">
              <w:pPr>
                <w:pStyle w:val="TitlePageCenter"/>
              </w:pPr>
            </w:p>
            <w:p w14:paraId="3CA75126" w14:textId="77777777" w:rsidR="00C00FC1" w:rsidRDefault="00C00FC1" w:rsidP="00F30C51">
              <w:pPr>
                <w:pStyle w:val="TitlePageCenter"/>
              </w:pPr>
            </w:p>
            <w:p w14:paraId="79E0E323" w14:textId="77777777" w:rsidR="00C00FC1" w:rsidRDefault="00C00FC1" w:rsidP="00F30C51">
              <w:pPr>
                <w:pStyle w:val="TitlePageCenter"/>
              </w:pPr>
            </w:p>
            <w:p w14:paraId="4376A8BB" w14:textId="77777777" w:rsidR="00AB5539" w:rsidRDefault="00AB5539" w:rsidP="00AB5539">
              <w:pPr>
                <w:pStyle w:val="TitlePageCenter"/>
                <w:rPr>
                  <w:b w:val="0"/>
                  <w:caps w:val="0"/>
                </w:rPr>
              </w:pPr>
            </w:p>
            <w:p w14:paraId="3A33E0E1" w14:textId="77777777" w:rsidR="00C00FC1" w:rsidRDefault="00C00FC1" w:rsidP="00AB5539">
              <w:pPr>
                <w:pStyle w:val="TitlePageCenter"/>
                <w:rPr>
                  <w:b w:val="0"/>
                  <w:caps w:val="0"/>
                </w:rPr>
              </w:pPr>
            </w:p>
            <w:p w14:paraId="7346F47F" w14:textId="77777777" w:rsidR="00AB5539" w:rsidRPr="00AB5539" w:rsidRDefault="00AB5539" w:rsidP="00E24704">
              <w:pPr>
                <w:pStyle w:val="TitlePageCenter"/>
                <w:jc w:val="both"/>
                <w:rPr>
                  <w:b w:val="0"/>
                </w:rPr>
              </w:pPr>
              <w:r>
                <w:rPr>
                  <w:b w:val="0"/>
                  <w:caps w:val="0"/>
                </w:rPr>
                <w:t>The U</w:t>
              </w:r>
              <w:r w:rsidRPr="00AB5539">
                <w:rPr>
                  <w:b w:val="0"/>
                  <w:caps w:val="0"/>
                </w:rPr>
                <w:t>.</w:t>
              </w:r>
              <w:r>
                <w:rPr>
                  <w:b w:val="0"/>
                  <w:caps w:val="0"/>
                </w:rPr>
                <w:t>S</w:t>
              </w:r>
              <w:r w:rsidRPr="00AB5539">
                <w:rPr>
                  <w:b w:val="0"/>
                  <w:caps w:val="0"/>
                </w:rPr>
                <w:t xml:space="preserve">. </w:t>
              </w:r>
              <w:r>
                <w:rPr>
                  <w:b w:val="0"/>
                  <w:caps w:val="0"/>
                </w:rPr>
                <w:t>A</w:t>
              </w:r>
              <w:r w:rsidRPr="00AB5539">
                <w:rPr>
                  <w:b w:val="0"/>
                  <w:caps w:val="0"/>
                </w:rPr>
                <w:t xml:space="preserve">rmy </w:t>
              </w:r>
              <w:r>
                <w:rPr>
                  <w:b w:val="0"/>
                  <w:caps w:val="0"/>
                </w:rPr>
                <w:t>W</w:t>
              </w:r>
              <w:r w:rsidRPr="00AB5539">
                <w:rPr>
                  <w:b w:val="0"/>
                  <w:caps w:val="0"/>
                </w:rPr>
                <w:t xml:space="preserve">ar </w:t>
              </w:r>
              <w:r>
                <w:rPr>
                  <w:b w:val="0"/>
                  <w:caps w:val="0"/>
                </w:rPr>
                <w:t>C</w:t>
              </w:r>
              <w:r w:rsidRPr="00AB5539">
                <w:rPr>
                  <w:b w:val="0"/>
                  <w:caps w:val="0"/>
                </w:rPr>
                <w:t xml:space="preserve">ollege is accredited by the </w:t>
              </w:r>
              <w:r>
                <w:rPr>
                  <w:b w:val="0"/>
                  <w:caps w:val="0"/>
                </w:rPr>
                <w:t>C</w:t>
              </w:r>
              <w:r w:rsidRPr="00AB5539">
                <w:rPr>
                  <w:b w:val="0"/>
                  <w:caps w:val="0"/>
                </w:rPr>
                <w:t xml:space="preserve">ommission on </w:t>
              </w:r>
              <w:r>
                <w:rPr>
                  <w:b w:val="0"/>
                  <w:caps w:val="0"/>
                </w:rPr>
                <w:t>H</w:t>
              </w:r>
              <w:r w:rsidRPr="00AB5539">
                <w:rPr>
                  <w:b w:val="0"/>
                  <w:caps w:val="0"/>
                </w:rPr>
                <w:t xml:space="preserve">igher </w:t>
              </w:r>
              <w:r>
                <w:rPr>
                  <w:b w:val="0"/>
                  <w:caps w:val="0"/>
                </w:rPr>
                <w:t>E</w:t>
              </w:r>
              <w:r w:rsidRPr="00AB5539">
                <w:rPr>
                  <w:b w:val="0"/>
                  <w:caps w:val="0"/>
                </w:rPr>
                <w:t xml:space="preserve">ducation of the </w:t>
              </w:r>
              <w:r>
                <w:rPr>
                  <w:b w:val="0"/>
                  <w:caps w:val="0"/>
                </w:rPr>
                <w:t>M</w:t>
              </w:r>
              <w:r w:rsidRPr="00AB5539">
                <w:rPr>
                  <w:b w:val="0"/>
                  <w:caps w:val="0"/>
                </w:rPr>
                <w:t xml:space="preserve">iddle </w:t>
              </w:r>
              <w:r>
                <w:rPr>
                  <w:b w:val="0"/>
                  <w:caps w:val="0"/>
                </w:rPr>
                <w:t>S</w:t>
              </w:r>
              <w:r w:rsidRPr="00AB5539">
                <w:rPr>
                  <w:b w:val="0"/>
                  <w:caps w:val="0"/>
                </w:rPr>
                <w:t xml:space="preserve">tates </w:t>
              </w:r>
              <w:r>
                <w:rPr>
                  <w:b w:val="0"/>
                  <w:caps w:val="0"/>
                </w:rPr>
                <w:t>A</w:t>
              </w:r>
              <w:r w:rsidRPr="00AB5539">
                <w:rPr>
                  <w:b w:val="0"/>
                  <w:caps w:val="0"/>
                </w:rPr>
                <w:t xml:space="preserve">ssociation of </w:t>
              </w:r>
              <w:r>
                <w:rPr>
                  <w:b w:val="0"/>
                  <w:caps w:val="0"/>
                </w:rPr>
                <w:t>C</w:t>
              </w:r>
              <w:r w:rsidRPr="00AB5539">
                <w:rPr>
                  <w:b w:val="0"/>
                  <w:caps w:val="0"/>
                </w:rPr>
                <w:t xml:space="preserve">olleges and </w:t>
              </w:r>
              <w:r>
                <w:rPr>
                  <w:b w:val="0"/>
                  <w:caps w:val="0"/>
                </w:rPr>
                <w:t>S</w:t>
              </w:r>
              <w:r w:rsidRPr="00AB5539">
                <w:rPr>
                  <w:b w:val="0"/>
                  <w:caps w:val="0"/>
                </w:rPr>
                <w:t xml:space="preserve">chools, an institutional accrediting agency recognized by the </w:t>
              </w:r>
              <w:r>
                <w:rPr>
                  <w:b w:val="0"/>
                  <w:caps w:val="0"/>
                </w:rPr>
                <w:t>U.S</w:t>
              </w:r>
              <w:r w:rsidRPr="00AB5539">
                <w:rPr>
                  <w:b w:val="0"/>
                  <w:caps w:val="0"/>
                </w:rPr>
                <w:t xml:space="preserve">. </w:t>
              </w:r>
              <w:r>
                <w:rPr>
                  <w:b w:val="0"/>
                  <w:caps w:val="0"/>
                </w:rPr>
                <w:t>S</w:t>
              </w:r>
              <w:r w:rsidRPr="00AB5539">
                <w:rPr>
                  <w:b w:val="0"/>
                  <w:caps w:val="0"/>
                </w:rPr>
                <w:t xml:space="preserve">ecretary of </w:t>
              </w:r>
              <w:r>
                <w:rPr>
                  <w:b w:val="0"/>
                  <w:caps w:val="0"/>
                </w:rPr>
                <w:t>E</w:t>
              </w:r>
              <w:r w:rsidRPr="00AB5539">
                <w:rPr>
                  <w:b w:val="0"/>
                  <w:caps w:val="0"/>
                </w:rPr>
                <w:t xml:space="preserve">ducation and the </w:t>
              </w:r>
              <w:r>
                <w:rPr>
                  <w:b w:val="0"/>
                  <w:caps w:val="0"/>
                </w:rPr>
                <w:t>C</w:t>
              </w:r>
              <w:r w:rsidRPr="00AB5539">
                <w:rPr>
                  <w:b w:val="0"/>
                  <w:caps w:val="0"/>
                </w:rPr>
                <w:t xml:space="preserve">ouncil for </w:t>
              </w:r>
              <w:r>
                <w:rPr>
                  <w:b w:val="0"/>
                  <w:caps w:val="0"/>
                </w:rPr>
                <w:t>H</w:t>
              </w:r>
              <w:r w:rsidRPr="00AB5539">
                <w:rPr>
                  <w:b w:val="0"/>
                  <w:caps w:val="0"/>
                </w:rPr>
                <w:t xml:space="preserve">igher </w:t>
              </w:r>
              <w:r>
                <w:rPr>
                  <w:b w:val="0"/>
                  <w:caps w:val="0"/>
                </w:rPr>
                <w:t>E</w:t>
              </w:r>
              <w:r w:rsidRPr="00AB5539">
                <w:rPr>
                  <w:b w:val="0"/>
                  <w:caps w:val="0"/>
                </w:rPr>
                <w:t xml:space="preserve">ducation </w:t>
              </w:r>
              <w:r>
                <w:rPr>
                  <w:b w:val="0"/>
                  <w:caps w:val="0"/>
                </w:rPr>
                <w:t>A</w:t>
              </w:r>
              <w:r w:rsidRPr="00AB5539">
                <w:rPr>
                  <w:b w:val="0"/>
                  <w:caps w:val="0"/>
                </w:rPr>
                <w:t xml:space="preserve">ccreditation. </w:t>
              </w:r>
            </w:p>
            <w:p w14:paraId="041EA766" w14:textId="77777777" w:rsidR="00AB5539" w:rsidRPr="00AB5539" w:rsidRDefault="00AB5539" w:rsidP="00E24704">
              <w:pPr>
                <w:pStyle w:val="TitlePageCenter"/>
                <w:jc w:val="both"/>
                <w:rPr>
                  <w:b w:val="0"/>
                </w:rPr>
              </w:pPr>
            </w:p>
            <w:p w14:paraId="27089FE4" w14:textId="77777777" w:rsidR="00AB5539" w:rsidRPr="00AB5539" w:rsidRDefault="00AB5539" w:rsidP="00E24704">
              <w:pPr>
                <w:pStyle w:val="TitlePageCenter"/>
                <w:jc w:val="both"/>
                <w:rPr>
                  <w:b w:val="0"/>
                </w:rPr>
              </w:pPr>
              <w:r w:rsidRPr="00AB5539">
                <w:rPr>
                  <w:b w:val="0"/>
                  <w:caps w:val="0"/>
                </w:rPr>
                <w:t xml:space="preserve">The </w:t>
              </w:r>
              <w:r w:rsidR="00D220EB">
                <w:rPr>
                  <w:b w:val="0"/>
                  <w:caps w:val="0"/>
                </w:rPr>
                <w:t xml:space="preserve">views expressed in this </w:t>
              </w:r>
              <w:r w:rsidRPr="00AB5539">
                <w:rPr>
                  <w:b w:val="0"/>
                  <w:caps w:val="0"/>
                </w:rPr>
                <w:t xml:space="preserve">paper are those of the author and do not </w:t>
              </w:r>
              <w:r w:rsidR="00D220EB">
                <w:rPr>
                  <w:b w:val="0"/>
                  <w:caps w:val="0"/>
                </w:rPr>
                <w:t xml:space="preserve">necessarily </w:t>
              </w:r>
              <w:r w:rsidRPr="00AB5539">
                <w:rPr>
                  <w:b w:val="0"/>
                  <w:caps w:val="0"/>
                </w:rPr>
                <w:t xml:space="preserve">reflect the official policy or position of the </w:t>
              </w:r>
              <w:r>
                <w:rPr>
                  <w:b w:val="0"/>
                  <w:caps w:val="0"/>
                </w:rPr>
                <w:t>D</w:t>
              </w:r>
              <w:r w:rsidRPr="00AB5539">
                <w:rPr>
                  <w:b w:val="0"/>
                  <w:caps w:val="0"/>
                </w:rPr>
                <w:t xml:space="preserve">epartment of the </w:t>
              </w:r>
              <w:r>
                <w:rPr>
                  <w:b w:val="0"/>
                  <w:caps w:val="0"/>
                </w:rPr>
                <w:t>A</w:t>
              </w:r>
              <w:r w:rsidRPr="00AB5539">
                <w:rPr>
                  <w:b w:val="0"/>
                  <w:caps w:val="0"/>
                </w:rPr>
                <w:t xml:space="preserve">rmy, </w:t>
              </w:r>
              <w:r>
                <w:rPr>
                  <w:b w:val="0"/>
                  <w:caps w:val="0"/>
                </w:rPr>
                <w:t>D</w:t>
              </w:r>
              <w:r w:rsidRPr="00AB5539">
                <w:rPr>
                  <w:b w:val="0"/>
                  <w:caps w:val="0"/>
                </w:rPr>
                <w:t xml:space="preserve">epartment of </w:t>
              </w:r>
              <w:r>
                <w:rPr>
                  <w:b w:val="0"/>
                  <w:caps w:val="0"/>
                </w:rPr>
                <w:t>D</w:t>
              </w:r>
              <w:r w:rsidRPr="00AB5539">
                <w:rPr>
                  <w:b w:val="0"/>
                  <w:caps w:val="0"/>
                </w:rPr>
                <w:t xml:space="preserve">efense, or the </w:t>
              </w:r>
              <w:r>
                <w:rPr>
                  <w:b w:val="0"/>
                  <w:caps w:val="0"/>
                </w:rPr>
                <w:t>U</w:t>
              </w:r>
              <w:r w:rsidRPr="00AB5539">
                <w:rPr>
                  <w:b w:val="0"/>
                  <w:caps w:val="0"/>
                </w:rPr>
                <w:t xml:space="preserve">nited </w:t>
              </w:r>
              <w:r>
                <w:rPr>
                  <w:b w:val="0"/>
                  <w:caps w:val="0"/>
                </w:rPr>
                <w:t>S</w:t>
              </w:r>
              <w:r w:rsidRPr="00AB5539">
                <w:rPr>
                  <w:b w:val="0"/>
                  <w:caps w:val="0"/>
                </w:rPr>
                <w:t xml:space="preserve">tates </w:t>
              </w:r>
              <w:r>
                <w:rPr>
                  <w:b w:val="0"/>
                  <w:caps w:val="0"/>
                </w:rPr>
                <w:t>G</w:t>
              </w:r>
              <w:r w:rsidRPr="00AB5539">
                <w:rPr>
                  <w:b w:val="0"/>
                  <w:caps w:val="0"/>
                </w:rPr>
                <w:t>overnment.</w:t>
              </w:r>
            </w:p>
            <w:p w14:paraId="10EAAB46" w14:textId="77777777" w:rsidR="00D07523" w:rsidRDefault="00D07523" w:rsidP="00F30C51">
              <w:pPr>
                <w:pStyle w:val="TitlePageCenter"/>
              </w:pPr>
            </w:p>
            <w:p w14:paraId="15B94DCF" w14:textId="77777777" w:rsidR="00B9450E" w:rsidRPr="00400873" w:rsidRDefault="00B9450E" w:rsidP="00F30C51">
              <w:pPr>
                <w:pStyle w:val="ProjectAdvisor"/>
              </w:pPr>
              <w:r w:rsidRPr="00400873">
                <w:t>U.S. Army War College</w:t>
              </w:r>
            </w:p>
            <w:p w14:paraId="00EACC94" w14:textId="77777777" w:rsidR="00B9450E" w:rsidRPr="00400873" w:rsidRDefault="00B9450E" w:rsidP="00290B6E">
              <w:pPr>
                <w:pStyle w:val="ProjectTitleLine"/>
              </w:pPr>
              <w:r w:rsidRPr="00400873">
                <w:t xml:space="preserve">Carlisle </w:t>
              </w:r>
              <w:smartTag w:uri="urn:schemas-microsoft-com:office:smarttags" w:element="City">
                <w:r w:rsidRPr="00400873">
                  <w:t>Barracks</w:t>
                </w:r>
              </w:smartTag>
              <w:r w:rsidRPr="00400873">
                <w:t xml:space="preserve">, </w:t>
              </w:r>
              <w:smartTag w:uri="urn:schemas-microsoft-com:office:smarttags" w:element="State">
                <w:r w:rsidRPr="00400873">
                  <w:t>Pennsylvania</w:t>
                </w:r>
              </w:smartTag>
              <w:r w:rsidRPr="00400873">
                <w:t xml:space="preserve"> 17013</w:t>
              </w:r>
            </w:p>
          </w:sdtContent>
        </w:sdt>
      </w:sdtContent>
    </w:sdt>
    <w:p w14:paraId="632D603C" w14:textId="77777777" w:rsidR="00BB0046" w:rsidRDefault="00BB0046" w:rsidP="00526E0B">
      <w:pPr>
        <w:pStyle w:val="TitlePageCenter"/>
        <w:sectPr w:rsidR="00BB0046" w:rsidSect="005554A7">
          <w:footerReference w:type="default" r:id="rId10"/>
          <w:endnotePr>
            <w:numFmt w:val="decimal"/>
          </w:endnotePr>
          <w:pgSz w:w="12240" w:h="15840"/>
          <w:pgMar w:top="1440" w:right="1440" w:bottom="1440" w:left="1440" w:header="720" w:footer="720" w:gutter="0"/>
          <w:pgNumType w:start="1"/>
          <w:cols w:space="720"/>
          <w:docGrid w:linePitch="326"/>
        </w:sectPr>
      </w:pPr>
    </w:p>
    <w:p w14:paraId="2F17B855" w14:textId="604AFB16" w:rsidR="0067059A" w:rsidRPr="005B41C7" w:rsidRDefault="00477DFC" w:rsidP="005B41C7">
      <w:pPr>
        <w:spacing w:line="480" w:lineRule="auto"/>
        <w:ind w:firstLine="720"/>
        <w:rPr>
          <w:color w:val="FF0000"/>
        </w:rPr>
      </w:pPr>
      <w:r>
        <w:rPr>
          <w:rFonts w:cs="Arial"/>
          <w:bCs/>
          <w:color w:val="FF0000"/>
          <w:bdr w:val="none" w:sz="0" w:space="0" w:color="auto" w:frame="1"/>
          <w:shd w:val="clear" w:color="auto" w:fill="FFFFFF"/>
        </w:rPr>
        <w:lastRenderedPageBreak/>
        <w:t>Start t</w:t>
      </w:r>
      <w:r w:rsidR="005B41C7" w:rsidRPr="005B41C7">
        <w:rPr>
          <w:rFonts w:cs="Arial"/>
          <w:bCs/>
          <w:color w:val="FF0000"/>
          <w:bdr w:val="none" w:sz="0" w:space="0" w:color="auto" w:frame="1"/>
          <w:shd w:val="clear" w:color="auto" w:fill="FFFFFF"/>
        </w:rPr>
        <w:t>yp</w:t>
      </w:r>
      <w:r>
        <w:rPr>
          <w:rFonts w:cs="Arial"/>
          <w:bCs/>
          <w:color w:val="FF0000"/>
          <w:bdr w:val="none" w:sz="0" w:space="0" w:color="auto" w:frame="1"/>
          <w:shd w:val="clear" w:color="auto" w:fill="FFFFFF"/>
        </w:rPr>
        <w:t xml:space="preserve">ing </w:t>
      </w:r>
      <w:r w:rsidR="005B41C7" w:rsidRPr="005B41C7">
        <w:rPr>
          <w:rFonts w:cs="Arial"/>
          <w:bCs/>
          <w:color w:val="FF0000"/>
          <w:bdr w:val="none" w:sz="0" w:space="0" w:color="auto" w:frame="1"/>
          <w:shd w:val="clear" w:color="auto" w:fill="FFFFFF"/>
        </w:rPr>
        <w:t>here…</w:t>
      </w:r>
    </w:p>
    <w:sectPr w:rsidR="0067059A" w:rsidRPr="005B41C7" w:rsidSect="002A3BD1">
      <w:headerReference w:type="default" r:id="rId11"/>
      <w:footerReference w:type="default" r:id="rId12"/>
      <w:headerReference w:type="first" r:id="rId13"/>
      <w:footerReference w:type="first" r:id="rId14"/>
      <w:endnotePr>
        <w:numFmt w:val="decimal"/>
      </w:endnotePr>
      <w:pgSz w:w="12240" w:h="15840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5A7EF" w14:textId="77777777" w:rsidR="00830FE8" w:rsidRDefault="00830FE8"/>
  </w:endnote>
  <w:endnote w:type="continuationSeparator" w:id="0">
    <w:p w14:paraId="17FE6793" w14:textId="77777777" w:rsidR="00830FE8" w:rsidRDefault="00830FE8">
      <w:pPr>
        <w:pStyle w:val="Footer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84574" w14:textId="77777777" w:rsidR="00AD0A52" w:rsidRDefault="00AD0A52" w:rsidP="00C00FC1">
    <w:pPr>
      <w:pStyle w:val="Footer"/>
      <w:ind w:right="36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3396A" w14:textId="77777777" w:rsidR="002A3BD1" w:rsidRDefault="00000000" w:rsidP="002A3BD1">
    <w:pPr>
      <w:pStyle w:val="Footer"/>
      <w:jc w:val="right"/>
    </w:pPr>
    <w:sdt>
      <w:sdtPr>
        <w:alias w:val="Req #"/>
        <w:tag w:val="Req #"/>
        <w:id w:val="329803689"/>
        <w:lock w:val="contentLocked"/>
        <w:placeholder>
          <w:docPart w:val="1FF13D7A39B6448D8403DDA384C7F108"/>
        </w:placeholder>
        <w:showingPlcHdr/>
        <w:dataBinding w:xpath="/root[1]/Req[1]" w:storeItemID="{4E39814D-DBE0-4EF2-91BC-7E77C6D0757F}"/>
        <w:text/>
      </w:sdtPr>
      <w:sdtContent>
        <w:r w:rsidR="001266B2">
          <w:rPr>
            <w:rStyle w:val="PlaceholderText"/>
          </w:rPr>
          <w:t>Req # Appears Here</w:t>
        </w:r>
      </w:sdtContent>
    </w:sdt>
    <w:r w:rsidR="002A3BD1">
      <w:rPr>
        <w:rFonts w:cs="Arial"/>
      </w:rPr>
      <w:t>—</w:t>
    </w:r>
    <w:sdt>
      <w:sdtPr>
        <w:id w:val="329803690"/>
        <w:docPartObj>
          <w:docPartGallery w:val="Page Numbers (Bottom of Page)"/>
          <w:docPartUnique/>
        </w:docPartObj>
      </w:sdtPr>
      <w:sdtContent>
        <w:r w:rsidR="00B27254">
          <w:fldChar w:fldCharType="begin"/>
        </w:r>
        <w:r w:rsidR="00B27254">
          <w:instrText xml:space="preserve"> PAGE   \* MERGEFORMAT </w:instrText>
        </w:r>
        <w:r w:rsidR="00B27254">
          <w:fldChar w:fldCharType="separate"/>
        </w:r>
        <w:r w:rsidR="00B04421">
          <w:rPr>
            <w:noProof/>
          </w:rPr>
          <w:t>1</w:t>
        </w:r>
        <w:r w:rsidR="00B27254">
          <w:rPr>
            <w:noProof/>
          </w:rPr>
          <w:fldChar w:fldCharType="end"/>
        </w:r>
      </w:sdtContent>
    </w:sdt>
  </w:p>
  <w:p w14:paraId="06DE905F" w14:textId="77777777" w:rsidR="002A3BD1" w:rsidRDefault="002A3BD1" w:rsidP="00C00FC1">
    <w:pPr>
      <w:pStyle w:val="Footer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24254" w14:textId="77777777" w:rsidR="00C00FC1" w:rsidRDefault="00000000">
    <w:pPr>
      <w:pStyle w:val="Footer"/>
      <w:jc w:val="right"/>
    </w:pPr>
    <w:sdt>
      <w:sdtPr>
        <w:alias w:val="Req #"/>
        <w:tag w:val="Req #"/>
        <w:id w:val="327873106"/>
        <w:lock w:val="sdtContentLocked"/>
        <w:placeholder>
          <w:docPart w:val="55A94B423C0C4CF9ACB6E25BC7394881"/>
        </w:placeholder>
        <w:showingPlcHdr/>
        <w:dataBinding w:xpath="/root[1]/Req[1]" w:storeItemID="{4E39814D-DBE0-4EF2-91BC-7E77C6D0757F}"/>
        <w:text/>
      </w:sdtPr>
      <w:sdtContent>
        <w:r w:rsidR="00C00FC1">
          <w:rPr>
            <w:rStyle w:val="PlaceholderText"/>
          </w:rPr>
          <w:t>Req # Appears Here</w:t>
        </w:r>
      </w:sdtContent>
    </w:sdt>
    <w:r w:rsidR="00C00FC1">
      <w:rPr>
        <w:rFonts w:cs="Arial"/>
      </w:rPr>
      <w:t>—</w:t>
    </w:r>
    <w:sdt>
      <w:sdtPr>
        <w:id w:val="327873105"/>
        <w:docPartObj>
          <w:docPartGallery w:val="Page Numbers (Bottom of Page)"/>
          <w:docPartUnique/>
        </w:docPartObj>
      </w:sdtPr>
      <w:sdtContent>
        <w:r w:rsidR="00B27254">
          <w:fldChar w:fldCharType="begin"/>
        </w:r>
        <w:r w:rsidR="00B27254">
          <w:instrText xml:space="preserve"> PAGE   \* MERGEFORMAT </w:instrText>
        </w:r>
        <w:r w:rsidR="00B27254">
          <w:fldChar w:fldCharType="separate"/>
        </w:r>
        <w:r w:rsidR="002A3BD1">
          <w:rPr>
            <w:noProof/>
          </w:rPr>
          <w:t>1</w:t>
        </w:r>
        <w:r w:rsidR="00B27254">
          <w:rPr>
            <w:noProof/>
          </w:rPr>
          <w:fldChar w:fldCharType="end"/>
        </w:r>
      </w:sdtContent>
    </w:sdt>
  </w:p>
  <w:p w14:paraId="54074B09" w14:textId="77777777" w:rsidR="00C00FC1" w:rsidRDefault="00C00FC1" w:rsidP="00C00FC1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01C03" w14:textId="77777777" w:rsidR="00830FE8" w:rsidRDefault="00830FE8">
      <w:r>
        <w:separator/>
      </w:r>
    </w:p>
  </w:footnote>
  <w:footnote w:type="continuationSeparator" w:id="0">
    <w:p w14:paraId="3FC8C14F" w14:textId="77777777" w:rsidR="00830FE8" w:rsidRDefault="00830F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Student Name"/>
      <w:tag w:val="Student Name"/>
      <w:id w:val="329803705"/>
      <w:lock w:val="sdtContentLocked"/>
      <w:placeholder>
        <w:docPart w:val="1DF18C9841464BEE82449A8FE9CB3A04"/>
      </w:placeholder>
      <w:showingPlcHdr/>
      <w:dataBinding w:xpath="/root[1]/author[1]" w:storeItemID="{4E39814D-DBE0-4EF2-91BC-7E77C6D0757F}"/>
      <w:text/>
    </w:sdtPr>
    <w:sdtContent>
      <w:p w14:paraId="02A58C3D" w14:textId="77777777" w:rsidR="00AF2DA6" w:rsidRDefault="001266B2">
        <w:pPr>
          <w:pStyle w:val="Header"/>
        </w:pPr>
        <w:r>
          <w:rPr>
            <w:caps w:val="0"/>
            <w:color w:val="BFBFBF" w:themeColor="background1" w:themeShade="BF"/>
          </w:rPr>
          <w:t>Author N</w:t>
        </w:r>
        <w:r w:rsidRPr="00AF2DA6">
          <w:rPr>
            <w:caps w:val="0"/>
            <w:color w:val="BFBFBF" w:themeColor="background1" w:themeShade="BF"/>
          </w:rPr>
          <w:t>ame</w:t>
        </w:r>
        <w:r w:rsidRPr="00AF2DA6">
          <w:rPr>
            <w:color w:val="BFBFBF" w:themeColor="background1" w:themeShade="BF"/>
          </w:rPr>
          <w:t xml:space="preserve"> </w:t>
        </w:r>
        <w:r>
          <w:rPr>
            <w:color w:val="BFBFBF" w:themeColor="background1" w:themeShade="BF"/>
          </w:rPr>
          <w:t>A</w:t>
        </w:r>
        <w:r w:rsidRPr="00AF2DA6">
          <w:rPr>
            <w:caps w:val="0"/>
            <w:color w:val="BFBFBF" w:themeColor="background1" w:themeShade="BF"/>
          </w:rPr>
          <w:t>ppears</w:t>
        </w:r>
        <w:r w:rsidRPr="00AF2DA6">
          <w:rPr>
            <w:color w:val="BFBFBF" w:themeColor="background1" w:themeShade="BF"/>
          </w:rPr>
          <w:t xml:space="preserve"> </w:t>
        </w:r>
        <w:r>
          <w:rPr>
            <w:color w:val="BFBFBF" w:themeColor="background1" w:themeShade="BF"/>
          </w:rPr>
          <w:t>H</w:t>
        </w:r>
        <w:r w:rsidRPr="00AF2DA6">
          <w:rPr>
            <w:caps w:val="0"/>
            <w:color w:val="BFBFBF" w:themeColor="background1" w:themeShade="BF"/>
          </w:rPr>
          <w:t>ere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5F5C" w14:textId="77777777" w:rsidR="0067059A" w:rsidRDefault="00000000" w:rsidP="00AB5539">
    <w:pPr>
      <w:pStyle w:val="TitlePageBy"/>
      <w:tabs>
        <w:tab w:val="right" w:pos="9360"/>
      </w:tabs>
      <w:jc w:val="right"/>
    </w:pPr>
    <w:sdt>
      <w:sdtPr>
        <w:alias w:val="Student Name"/>
        <w:tag w:val="Author Name"/>
        <w:id w:val="222232527"/>
        <w:placeholder>
          <w:docPart w:val="ED205F471BDA461B8806095F14C38AAF"/>
        </w:placeholder>
        <w:showingPlcHdr/>
        <w:text/>
      </w:sdtPr>
      <w:sdtContent>
        <w:r w:rsidR="00E640DF" w:rsidRPr="00E640DF">
          <w:rPr>
            <w:color w:val="A6A6A6" w:themeColor="background1" w:themeShade="A6"/>
          </w:rPr>
          <w:t>Author Name Appears Here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5667BB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1569E5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51A7FF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910361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F1484B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61A16F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7E043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8DCEAA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2C801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8FA16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2035166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43E44755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 w15:restartNumberingAfterBreak="0">
    <w:nsid w:val="467F33B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76FE4976"/>
    <w:multiLevelType w:val="hybridMultilevel"/>
    <w:tmpl w:val="1A382B82"/>
    <w:lvl w:ilvl="0" w:tplc="753CEC86">
      <w:start w:val="1"/>
      <w:numFmt w:val="bullet"/>
      <w:pStyle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542063204">
    <w:abstractNumId w:val="12"/>
  </w:num>
  <w:num w:numId="2" w16cid:durableId="1551072923">
    <w:abstractNumId w:val="10"/>
  </w:num>
  <w:num w:numId="3" w16cid:durableId="1135216123">
    <w:abstractNumId w:val="11"/>
  </w:num>
  <w:num w:numId="4" w16cid:durableId="1011444373">
    <w:abstractNumId w:val="9"/>
  </w:num>
  <w:num w:numId="5" w16cid:durableId="1658921668">
    <w:abstractNumId w:val="7"/>
  </w:num>
  <w:num w:numId="6" w16cid:durableId="128674528">
    <w:abstractNumId w:val="6"/>
  </w:num>
  <w:num w:numId="7" w16cid:durableId="569846643">
    <w:abstractNumId w:val="5"/>
  </w:num>
  <w:num w:numId="8" w16cid:durableId="251358428">
    <w:abstractNumId w:val="8"/>
  </w:num>
  <w:num w:numId="9" w16cid:durableId="2062826600">
    <w:abstractNumId w:val="3"/>
  </w:num>
  <w:num w:numId="10" w16cid:durableId="895746232">
    <w:abstractNumId w:val="2"/>
  </w:num>
  <w:num w:numId="11" w16cid:durableId="1928341457">
    <w:abstractNumId w:val="1"/>
  </w:num>
  <w:num w:numId="12" w16cid:durableId="110827185">
    <w:abstractNumId w:val="0"/>
  </w:num>
  <w:num w:numId="13" w16cid:durableId="499393799">
    <w:abstractNumId w:val="4"/>
  </w:num>
  <w:num w:numId="14" w16cid:durableId="7283875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FormatFilter w:val="3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0EB"/>
    <w:rsid w:val="00000406"/>
    <w:rsid w:val="00003BE3"/>
    <w:rsid w:val="000069F0"/>
    <w:rsid w:val="00043E36"/>
    <w:rsid w:val="00051F41"/>
    <w:rsid w:val="00064DB4"/>
    <w:rsid w:val="00072868"/>
    <w:rsid w:val="00073145"/>
    <w:rsid w:val="00075F6A"/>
    <w:rsid w:val="000A3006"/>
    <w:rsid w:val="000A3245"/>
    <w:rsid w:val="000C5FF0"/>
    <w:rsid w:val="000C75BF"/>
    <w:rsid w:val="000D6B76"/>
    <w:rsid w:val="000D79C0"/>
    <w:rsid w:val="000E03AD"/>
    <w:rsid w:val="000E21B1"/>
    <w:rsid w:val="00105A84"/>
    <w:rsid w:val="00106100"/>
    <w:rsid w:val="0011607A"/>
    <w:rsid w:val="001266B2"/>
    <w:rsid w:val="00141B1A"/>
    <w:rsid w:val="00151A13"/>
    <w:rsid w:val="00157C6D"/>
    <w:rsid w:val="00161E2F"/>
    <w:rsid w:val="00192DBF"/>
    <w:rsid w:val="001947F8"/>
    <w:rsid w:val="001A4CF9"/>
    <w:rsid w:val="001B458B"/>
    <w:rsid w:val="00206A81"/>
    <w:rsid w:val="0022009F"/>
    <w:rsid w:val="0022523E"/>
    <w:rsid w:val="00230226"/>
    <w:rsid w:val="00231536"/>
    <w:rsid w:val="00242838"/>
    <w:rsid w:val="002441EC"/>
    <w:rsid w:val="002448BB"/>
    <w:rsid w:val="00252959"/>
    <w:rsid w:val="002638C6"/>
    <w:rsid w:val="00267C87"/>
    <w:rsid w:val="00276D0E"/>
    <w:rsid w:val="002850CE"/>
    <w:rsid w:val="00290B6E"/>
    <w:rsid w:val="0029677F"/>
    <w:rsid w:val="002A3BD1"/>
    <w:rsid w:val="002C7C18"/>
    <w:rsid w:val="002E1969"/>
    <w:rsid w:val="002E69CA"/>
    <w:rsid w:val="002E70CB"/>
    <w:rsid w:val="002F55FB"/>
    <w:rsid w:val="00302C71"/>
    <w:rsid w:val="003067D7"/>
    <w:rsid w:val="003156DE"/>
    <w:rsid w:val="003157CB"/>
    <w:rsid w:val="003266FE"/>
    <w:rsid w:val="00361884"/>
    <w:rsid w:val="003618C3"/>
    <w:rsid w:val="00381F1D"/>
    <w:rsid w:val="003858D7"/>
    <w:rsid w:val="003928FB"/>
    <w:rsid w:val="00396E3F"/>
    <w:rsid w:val="003D4117"/>
    <w:rsid w:val="00401A85"/>
    <w:rsid w:val="00421975"/>
    <w:rsid w:val="00451639"/>
    <w:rsid w:val="00477DFC"/>
    <w:rsid w:val="00493486"/>
    <w:rsid w:val="004A5DC9"/>
    <w:rsid w:val="004C0047"/>
    <w:rsid w:val="004C3130"/>
    <w:rsid w:val="004E29AC"/>
    <w:rsid w:val="004F75B6"/>
    <w:rsid w:val="005044B9"/>
    <w:rsid w:val="00506AE2"/>
    <w:rsid w:val="005241F9"/>
    <w:rsid w:val="0052542B"/>
    <w:rsid w:val="00526E0B"/>
    <w:rsid w:val="00534AB7"/>
    <w:rsid w:val="00535488"/>
    <w:rsid w:val="005456B6"/>
    <w:rsid w:val="00554810"/>
    <w:rsid w:val="005554A7"/>
    <w:rsid w:val="0056669C"/>
    <w:rsid w:val="00573BEC"/>
    <w:rsid w:val="005956DF"/>
    <w:rsid w:val="005B2A99"/>
    <w:rsid w:val="005B3945"/>
    <w:rsid w:val="005B41C7"/>
    <w:rsid w:val="005C5A10"/>
    <w:rsid w:val="005D4A60"/>
    <w:rsid w:val="005F5DF8"/>
    <w:rsid w:val="00625EAA"/>
    <w:rsid w:val="006331D2"/>
    <w:rsid w:val="006363C9"/>
    <w:rsid w:val="0067059A"/>
    <w:rsid w:val="0067456F"/>
    <w:rsid w:val="00683104"/>
    <w:rsid w:val="00684573"/>
    <w:rsid w:val="00697918"/>
    <w:rsid w:val="00722FC2"/>
    <w:rsid w:val="00730347"/>
    <w:rsid w:val="00732369"/>
    <w:rsid w:val="00757581"/>
    <w:rsid w:val="00760CB3"/>
    <w:rsid w:val="007A3AB9"/>
    <w:rsid w:val="007A530C"/>
    <w:rsid w:val="007A7719"/>
    <w:rsid w:val="007C3CB4"/>
    <w:rsid w:val="00807AB3"/>
    <w:rsid w:val="00822BE7"/>
    <w:rsid w:val="00830FE8"/>
    <w:rsid w:val="008443DE"/>
    <w:rsid w:val="0086230A"/>
    <w:rsid w:val="00863608"/>
    <w:rsid w:val="00870BB7"/>
    <w:rsid w:val="00892FC5"/>
    <w:rsid w:val="00894172"/>
    <w:rsid w:val="00896504"/>
    <w:rsid w:val="008A0CCE"/>
    <w:rsid w:val="008A773D"/>
    <w:rsid w:val="008B3299"/>
    <w:rsid w:val="008C7726"/>
    <w:rsid w:val="008D0233"/>
    <w:rsid w:val="008D34D4"/>
    <w:rsid w:val="008F22C2"/>
    <w:rsid w:val="009047B0"/>
    <w:rsid w:val="00911BF1"/>
    <w:rsid w:val="0092391C"/>
    <w:rsid w:val="009626FE"/>
    <w:rsid w:val="00963713"/>
    <w:rsid w:val="0097168B"/>
    <w:rsid w:val="009830BB"/>
    <w:rsid w:val="00983532"/>
    <w:rsid w:val="009C4577"/>
    <w:rsid w:val="00A1242C"/>
    <w:rsid w:val="00A16556"/>
    <w:rsid w:val="00A2643D"/>
    <w:rsid w:val="00A326BD"/>
    <w:rsid w:val="00A37077"/>
    <w:rsid w:val="00A37094"/>
    <w:rsid w:val="00A44261"/>
    <w:rsid w:val="00A63C8B"/>
    <w:rsid w:val="00A81C20"/>
    <w:rsid w:val="00A82D31"/>
    <w:rsid w:val="00A84CCC"/>
    <w:rsid w:val="00AA7648"/>
    <w:rsid w:val="00AB5539"/>
    <w:rsid w:val="00AC7952"/>
    <w:rsid w:val="00AD0A52"/>
    <w:rsid w:val="00AE21D1"/>
    <w:rsid w:val="00AE76F0"/>
    <w:rsid w:val="00AE77BB"/>
    <w:rsid w:val="00AF2DA6"/>
    <w:rsid w:val="00B04421"/>
    <w:rsid w:val="00B27254"/>
    <w:rsid w:val="00B35920"/>
    <w:rsid w:val="00B5196B"/>
    <w:rsid w:val="00B62097"/>
    <w:rsid w:val="00B85D8A"/>
    <w:rsid w:val="00B9450E"/>
    <w:rsid w:val="00BB0046"/>
    <w:rsid w:val="00BD1ECF"/>
    <w:rsid w:val="00C00FC1"/>
    <w:rsid w:val="00C13090"/>
    <w:rsid w:val="00C2462A"/>
    <w:rsid w:val="00C25D7C"/>
    <w:rsid w:val="00C43A1D"/>
    <w:rsid w:val="00C4474D"/>
    <w:rsid w:val="00C44828"/>
    <w:rsid w:val="00C51C54"/>
    <w:rsid w:val="00C57C39"/>
    <w:rsid w:val="00C62C62"/>
    <w:rsid w:val="00C95CAA"/>
    <w:rsid w:val="00CA780D"/>
    <w:rsid w:val="00CB2F68"/>
    <w:rsid w:val="00CD55C9"/>
    <w:rsid w:val="00CE730D"/>
    <w:rsid w:val="00CF1BBB"/>
    <w:rsid w:val="00CF3331"/>
    <w:rsid w:val="00D01BFD"/>
    <w:rsid w:val="00D01F0F"/>
    <w:rsid w:val="00D06EC7"/>
    <w:rsid w:val="00D07523"/>
    <w:rsid w:val="00D13B51"/>
    <w:rsid w:val="00D2170C"/>
    <w:rsid w:val="00D220EB"/>
    <w:rsid w:val="00D22E94"/>
    <w:rsid w:val="00D5137B"/>
    <w:rsid w:val="00D536A6"/>
    <w:rsid w:val="00D61BD5"/>
    <w:rsid w:val="00D66DD3"/>
    <w:rsid w:val="00D73B31"/>
    <w:rsid w:val="00D74D53"/>
    <w:rsid w:val="00D75F0A"/>
    <w:rsid w:val="00D87495"/>
    <w:rsid w:val="00DA5C6F"/>
    <w:rsid w:val="00DC03C5"/>
    <w:rsid w:val="00DC1799"/>
    <w:rsid w:val="00DD2255"/>
    <w:rsid w:val="00DD475D"/>
    <w:rsid w:val="00DE1FF2"/>
    <w:rsid w:val="00DF5D4C"/>
    <w:rsid w:val="00E001B2"/>
    <w:rsid w:val="00E0309C"/>
    <w:rsid w:val="00E05AE8"/>
    <w:rsid w:val="00E109E3"/>
    <w:rsid w:val="00E24704"/>
    <w:rsid w:val="00E3564E"/>
    <w:rsid w:val="00E37B2E"/>
    <w:rsid w:val="00E640DF"/>
    <w:rsid w:val="00E84D98"/>
    <w:rsid w:val="00EB21BD"/>
    <w:rsid w:val="00EB7F3F"/>
    <w:rsid w:val="00EC2F53"/>
    <w:rsid w:val="00ED5F43"/>
    <w:rsid w:val="00EF5015"/>
    <w:rsid w:val="00EF508F"/>
    <w:rsid w:val="00F159C5"/>
    <w:rsid w:val="00F25B52"/>
    <w:rsid w:val="00F30C51"/>
    <w:rsid w:val="00F43BB1"/>
    <w:rsid w:val="00F55E1C"/>
    <w:rsid w:val="00F57C42"/>
    <w:rsid w:val="00F64D7C"/>
    <w:rsid w:val="00F74060"/>
    <w:rsid w:val="00FC57F7"/>
    <w:rsid w:val="00FE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City"/>
  <w:shapeDefaults>
    <o:shapedefaults v:ext="edit" spidmax="2050"/>
    <o:shapelayout v:ext="edit">
      <o:idmap v:ext="edit" data="2"/>
    </o:shapelayout>
  </w:shapeDefaults>
  <w:decimalSymbol w:val="."/>
  <w:listSeparator w:val=","/>
  <w14:docId w14:val="6F69A97C"/>
  <w15:docId w15:val="{D25AFDD2-DF19-4BF6-B8F4-278154E51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3C8B"/>
    <w:rPr>
      <w:rFonts w:ascii="Arial" w:hAnsi="Arial"/>
      <w:sz w:val="24"/>
    </w:rPr>
  </w:style>
  <w:style w:type="paragraph" w:styleId="Heading1">
    <w:name w:val="heading 1"/>
    <w:basedOn w:val="Normal"/>
    <w:next w:val="Paragraph"/>
    <w:qFormat/>
    <w:rsid w:val="0067059A"/>
    <w:pPr>
      <w:jc w:val="center"/>
      <w:outlineLvl w:val="0"/>
    </w:pPr>
  </w:style>
  <w:style w:type="paragraph" w:styleId="Heading2">
    <w:name w:val="heading 2"/>
    <w:basedOn w:val="Heading1"/>
    <w:next w:val="Paragraph"/>
    <w:qFormat/>
    <w:rsid w:val="001B458B"/>
    <w:pPr>
      <w:jc w:val="left"/>
      <w:outlineLvl w:val="1"/>
    </w:pPr>
    <w:rPr>
      <w:u w:val="single"/>
    </w:rPr>
  </w:style>
  <w:style w:type="paragraph" w:styleId="Heading3">
    <w:name w:val="heading 3"/>
    <w:basedOn w:val="Heading2"/>
    <w:next w:val="Paragraph"/>
    <w:qFormat/>
    <w:rsid w:val="001B458B"/>
    <w:pPr>
      <w:ind w:firstLine="720"/>
      <w:outlineLvl w:val="2"/>
    </w:pPr>
    <w:rPr>
      <w:u w:val="none"/>
    </w:rPr>
  </w:style>
  <w:style w:type="paragraph" w:styleId="Heading4">
    <w:name w:val="heading 4"/>
    <w:basedOn w:val="Normal"/>
    <w:next w:val="Paragraph"/>
    <w:rsid w:val="002448BB"/>
    <w:pPr>
      <w:keepNext/>
      <w:spacing w:before="240" w:after="120"/>
      <w:ind w:left="806"/>
      <w:outlineLvl w:val="3"/>
    </w:pPr>
    <w:rPr>
      <w:b/>
      <w:smallCaps/>
    </w:rPr>
  </w:style>
  <w:style w:type="paragraph" w:styleId="Heading5">
    <w:name w:val="heading 5"/>
    <w:basedOn w:val="Normal"/>
    <w:next w:val="Normal"/>
    <w:rsid w:val="002448B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rsid w:val="002448BB"/>
    <w:p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rsid w:val="002448BB"/>
    <w:pPr>
      <w:spacing w:before="240" w:after="60"/>
      <w:outlineLvl w:val="6"/>
    </w:pPr>
    <w:rPr>
      <w:rFonts w:ascii="Times New Roman" w:hAnsi="Times New Roman"/>
      <w:szCs w:val="24"/>
    </w:rPr>
  </w:style>
  <w:style w:type="paragraph" w:styleId="Heading8">
    <w:name w:val="heading 8"/>
    <w:basedOn w:val="Normal"/>
    <w:next w:val="Normal"/>
    <w:rsid w:val="002448BB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Heading9">
    <w:name w:val="heading 9"/>
    <w:basedOn w:val="Normal"/>
    <w:next w:val="Normal"/>
    <w:rsid w:val="002448BB"/>
    <w:p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link w:val="ParagraphChar"/>
    <w:qFormat/>
    <w:rsid w:val="00290B6E"/>
    <w:pPr>
      <w:spacing w:line="480" w:lineRule="auto"/>
      <w:ind w:firstLine="720"/>
    </w:pPr>
  </w:style>
  <w:style w:type="paragraph" w:customStyle="1" w:styleId="TableofContents">
    <w:name w:val="Table of Contents"/>
    <w:basedOn w:val="Normal"/>
    <w:next w:val="Normal"/>
    <w:semiHidden/>
    <w:rsid w:val="002448BB"/>
    <w:pPr>
      <w:keepNext/>
      <w:pageBreakBefore/>
      <w:spacing w:before="1440" w:after="480"/>
      <w:jc w:val="center"/>
    </w:pPr>
    <w:rPr>
      <w:b/>
      <w:i/>
      <w:sz w:val="28"/>
    </w:rPr>
  </w:style>
  <w:style w:type="paragraph" w:customStyle="1" w:styleId="BibEntry">
    <w:name w:val="Bib Entry"/>
    <w:basedOn w:val="Normal"/>
    <w:semiHidden/>
    <w:rsid w:val="002448BB"/>
    <w:pPr>
      <w:spacing w:after="240"/>
      <w:ind w:left="576" w:hanging="576"/>
    </w:pPr>
  </w:style>
  <w:style w:type="paragraph" w:customStyle="1" w:styleId="BlockQuotation">
    <w:name w:val="Block Quotation"/>
    <w:basedOn w:val="Normal"/>
    <w:next w:val="Paragraph"/>
    <w:qFormat/>
    <w:rsid w:val="00A82D31"/>
    <w:pPr>
      <w:spacing w:after="240"/>
      <w:ind w:left="720" w:right="720"/>
    </w:pPr>
  </w:style>
  <w:style w:type="paragraph" w:customStyle="1" w:styleId="ListofIllustrations">
    <w:name w:val="List of Illustrations"/>
    <w:basedOn w:val="TableofContents"/>
    <w:next w:val="Normal"/>
    <w:semiHidden/>
    <w:rsid w:val="002448BB"/>
  </w:style>
  <w:style w:type="paragraph" w:customStyle="1" w:styleId="ListofTables">
    <w:name w:val="List of Tables"/>
    <w:basedOn w:val="TableofContents"/>
    <w:next w:val="Normal"/>
    <w:semiHidden/>
    <w:rsid w:val="002448BB"/>
  </w:style>
  <w:style w:type="paragraph" w:customStyle="1" w:styleId="TitlePageCenter">
    <w:name w:val="Title Page Center"/>
    <w:basedOn w:val="Paragraph"/>
    <w:link w:val="TitlePageCenterChar"/>
    <w:rsid w:val="00F30C51"/>
    <w:pPr>
      <w:spacing w:line="240" w:lineRule="auto"/>
      <w:ind w:firstLine="0"/>
      <w:jc w:val="center"/>
    </w:pPr>
    <w:rPr>
      <w:b/>
      <w:caps/>
    </w:rPr>
  </w:style>
  <w:style w:type="paragraph" w:customStyle="1" w:styleId="TitlePageBy">
    <w:name w:val="Title Page By"/>
    <w:basedOn w:val="TitlePageCenter"/>
    <w:next w:val="Normal"/>
    <w:link w:val="TitlePageByChar"/>
    <w:rsid w:val="007C3CB4"/>
    <w:rPr>
      <w:b w:val="0"/>
      <w:caps w:val="0"/>
    </w:rPr>
  </w:style>
  <w:style w:type="paragraph" w:customStyle="1" w:styleId="ProjectAdvisor">
    <w:name w:val="Project Advisor"/>
    <w:basedOn w:val="TitlePageBy"/>
    <w:next w:val="Normal"/>
    <w:link w:val="ProjectAdvisorChar"/>
    <w:rsid w:val="008A773D"/>
  </w:style>
  <w:style w:type="paragraph" w:customStyle="1" w:styleId="ProjectTitleLine">
    <w:name w:val="Project Title Line"/>
    <w:basedOn w:val="Normal"/>
    <w:next w:val="Normal"/>
    <w:semiHidden/>
    <w:rsid w:val="00290B6E"/>
    <w:pPr>
      <w:jc w:val="center"/>
    </w:pPr>
    <w:rPr>
      <w:caps/>
      <w:szCs w:val="22"/>
    </w:rPr>
  </w:style>
  <w:style w:type="character" w:styleId="PageNumber">
    <w:name w:val="page number"/>
    <w:basedOn w:val="DefaultParagraphFont"/>
    <w:semiHidden/>
    <w:rsid w:val="002448BB"/>
    <w:rPr>
      <w:rFonts w:ascii="Arial" w:hAnsi="Arial"/>
    </w:rPr>
  </w:style>
  <w:style w:type="paragraph" w:customStyle="1" w:styleId="EpigraphSource">
    <w:name w:val="Epigraph Source"/>
    <w:basedOn w:val="Normal"/>
    <w:qFormat/>
    <w:rsid w:val="008A773D"/>
    <w:pPr>
      <w:ind w:right="720"/>
      <w:jc w:val="right"/>
    </w:pPr>
  </w:style>
  <w:style w:type="paragraph" w:styleId="Footer">
    <w:name w:val="footer"/>
    <w:basedOn w:val="Normal"/>
    <w:link w:val="FooterChar"/>
    <w:uiPriority w:val="99"/>
    <w:rsid w:val="002448BB"/>
    <w:pPr>
      <w:tabs>
        <w:tab w:val="center" w:pos="4320"/>
        <w:tab w:val="right" w:pos="8640"/>
      </w:tabs>
    </w:pPr>
  </w:style>
  <w:style w:type="paragraph" w:styleId="EndnoteText">
    <w:name w:val="endnote text"/>
    <w:basedOn w:val="Normal"/>
    <w:rsid w:val="004A5DC9"/>
    <w:pPr>
      <w:spacing w:after="240"/>
      <w:ind w:firstLine="432"/>
    </w:pPr>
    <w:rPr>
      <w:sz w:val="22"/>
    </w:rPr>
  </w:style>
  <w:style w:type="paragraph" w:customStyle="1" w:styleId="UnindentedParagraph">
    <w:name w:val="Unindented Paragraph"/>
    <w:basedOn w:val="Paragraph"/>
    <w:next w:val="Paragraph"/>
    <w:semiHidden/>
    <w:rsid w:val="002448BB"/>
    <w:pPr>
      <w:ind w:firstLine="0"/>
    </w:pPr>
  </w:style>
  <w:style w:type="character" w:styleId="EndnoteReference">
    <w:name w:val="endnote reference"/>
    <w:basedOn w:val="DefaultParagraphFont"/>
    <w:rsid w:val="004A5DC9"/>
    <w:rPr>
      <w:rFonts w:ascii="Arial" w:hAnsi="Arial"/>
      <w:sz w:val="22"/>
      <w:vertAlign w:val="superscript"/>
    </w:rPr>
  </w:style>
  <w:style w:type="paragraph" w:styleId="TOC1">
    <w:name w:val="toc 1"/>
    <w:basedOn w:val="Title"/>
    <w:next w:val="Normal"/>
    <w:semiHidden/>
    <w:rsid w:val="002448BB"/>
    <w:pPr>
      <w:keepNext/>
      <w:tabs>
        <w:tab w:val="right" w:leader="dot" w:pos="9350"/>
      </w:tabs>
      <w:spacing w:line="360" w:lineRule="auto"/>
      <w:jc w:val="left"/>
    </w:pPr>
  </w:style>
  <w:style w:type="paragraph" w:styleId="TOC2">
    <w:name w:val="toc 2"/>
    <w:basedOn w:val="Heading1"/>
    <w:next w:val="Normal"/>
    <w:semiHidden/>
    <w:rsid w:val="002448BB"/>
    <w:pPr>
      <w:tabs>
        <w:tab w:val="right" w:leader="dot" w:pos="9360"/>
      </w:tabs>
      <w:spacing w:line="360" w:lineRule="auto"/>
      <w:ind w:left="432"/>
      <w:outlineLvl w:val="9"/>
    </w:pPr>
  </w:style>
  <w:style w:type="paragraph" w:styleId="TOC3">
    <w:name w:val="toc 3"/>
    <w:basedOn w:val="Heading2"/>
    <w:next w:val="Normal"/>
    <w:semiHidden/>
    <w:rsid w:val="00E84D98"/>
    <w:pPr>
      <w:tabs>
        <w:tab w:val="right" w:leader="dot" w:pos="9360"/>
      </w:tabs>
      <w:spacing w:line="360" w:lineRule="auto"/>
      <w:ind w:left="432"/>
      <w:outlineLvl w:val="9"/>
    </w:pPr>
  </w:style>
  <w:style w:type="paragraph" w:styleId="TOC4">
    <w:name w:val="toc 4"/>
    <w:basedOn w:val="Heading3"/>
    <w:next w:val="Normal"/>
    <w:semiHidden/>
    <w:rsid w:val="002448BB"/>
    <w:pPr>
      <w:keepNext/>
      <w:tabs>
        <w:tab w:val="right" w:leader="dot" w:pos="9350"/>
      </w:tabs>
      <w:spacing w:line="360" w:lineRule="auto"/>
      <w:ind w:left="432"/>
    </w:pPr>
  </w:style>
  <w:style w:type="paragraph" w:styleId="TableofFigures">
    <w:name w:val="table of figures"/>
    <w:basedOn w:val="Caption"/>
    <w:next w:val="Normal"/>
    <w:autoRedefine/>
    <w:semiHidden/>
    <w:rsid w:val="002448BB"/>
    <w:pPr>
      <w:tabs>
        <w:tab w:val="right" w:leader="dot" w:pos="9360"/>
      </w:tabs>
      <w:spacing w:before="0" w:after="0" w:line="360" w:lineRule="auto"/>
    </w:pPr>
    <w:rPr>
      <w:sz w:val="22"/>
    </w:rPr>
  </w:style>
  <w:style w:type="paragraph" w:styleId="Caption">
    <w:name w:val="caption"/>
    <w:basedOn w:val="Normal"/>
    <w:next w:val="Normal"/>
    <w:qFormat/>
    <w:rsid w:val="00A82D31"/>
    <w:pPr>
      <w:spacing w:before="120" w:after="120"/>
    </w:pPr>
  </w:style>
  <w:style w:type="paragraph" w:customStyle="1" w:styleId="Disclaimer">
    <w:name w:val="Disclaimer"/>
    <w:basedOn w:val="Normal"/>
    <w:next w:val="Normal"/>
    <w:rsid w:val="00722FC2"/>
    <w:pPr>
      <w:keepLines/>
      <w:jc w:val="both"/>
    </w:pPr>
  </w:style>
  <w:style w:type="paragraph" w:styleId="Title">
    <w:name w:val="Title"/>
    <w:basedOn w:val="Normal"/>
    <w:next w:val="Normal"/>
    <w:rsid w:val="002448BB"/>
    <w:pPr>
      <w:jc w:val="center"/>
    </w:pPr>
    <w:rPr>
      <w:caps/>
      <w:kern w:val="28"/>
    </w:rPr>
  </w:style>
  <w:style w:type="paragraph" w:styleId="Header">
    <w:name w:val="header"/>
    <w:basedOn w:val="Normal"/>
    <w:link w:val="HeaderChar"/>
    <w:autoRedefine/>
    <w:uiPriority w:val="99"/>
    <w:rsid w:val="00BB0046"/>
    <w:pPr>
      <w:tabs>
        <w:tab w:val="center" w:pos="4320"/>
        <w:tab w:val="right" w:pos="8640"/>
      </w:tabs>
      <w:jc w:val="right"/>
    </w:pPr>
    <w:rPr>
      <w:rFonts w:cs="Arial"/>
      <w:caps/>
    </w:rPr>
  </w:style>
  <w:style w:type="paragraph" w:customStyle="1" w:styleId="Caption-table">
    <w:name w:val="Caption-table"/>
    <w:basedOn w:val="Caption"/>
    <w:rsid w:val="002448BB"/>
  </w:style>
  <w:style w:type="paragraph" w:customStyle="1" w:styleId="Abstract">
    <w:name w:val="Abstract"/>
    <w:basedOn w:val="Paragraph"/>
    <w:rsid w:val="002448BB"/>
  </w:style>
  <w:style w:type="paragraph" w:styleId="TOC5">
    <w:name w:val="toc 5"/>
    <w:basedOn w:val="Normal"/>
    <w:next w:val="Normal"/>
    <w:autoRedefine/>
    <w:semiHidden/>
    <w:rsid w:val="002448BB"/>
    <w:pPr>
      <w:tabs>
        <w:tab w:val="right" w:leader="dot" w:pos="9350"/>
      </w:tabs>
      <w:spacing w:line="360" w:lineRule="auto"/>
      <w:ind w:left="806"/>
    </w:pPr>
    <w:rPr>
      <w:noProof/>
      <w:szCs w:val="22"/>
    </w:rPr>
  </w:style>
  <w:style w:type="paragraph" w:styleId="TOC6">
    <w:name w:val="toc 6"/>
    <w:basedOn w:val="Normal"/>
    <w:next w:val="Normal"/>
    <w:autoRedefine/>
    <w:semiHidden/>
    <w:rsid w:val="002448BB"/>
    <w:pPr>
      <w:ind w:left="1000"/>
    </w:pPr>
  </w:style>
  <w:style w:type="paragraph" w:styleId="TOC7">
    <w:name w:val="toc 7"/>
    <w:basedOn w:val="Normal"/>
    <w:next w:val="Normal"/>
    <w:autoRedefine/>
    <w:semiHidden/>
    <w:rsid w:val="002448BB"/>
    <w:pPr>
      <w:ind w:left="1200"/>
    </w:pPr>
  </w:style>
  <w:style w:type="paragraph" w:styleId="TOC8">
    <w:name w:val="toc 8"/>
    <w:basedOn w:val="Normal"/>
    <w:next w:val="Normal"/>
    <w:autoRedefine/>
    <w:semiHidden/>
    <w:rsid w:val="002448BB"/>
    <w:pPr>
      <w:ind w:left="1400"/>
    </w:pPr>
  </w:style>
  <w:style w:type="paragraph" w:styleId="TOC9">
    <w:name w:val="toc 9"/>
    <w:basedOn w:val="Normal"/>
    <w:next w:val="Normal"/>
    <w:autoRedefine/>
    <w:semiHidden/>
    <w:rsid w:val="002448BB"/>
    <w:pPr>
      <w:ind w:left="1600"/>
    </w:pPr>
  </w:style>
  <w:style w:type="paragraph" w:styleId="TOAHeading">
    <w:name w:val="toa heading"/>
    <w:basedOn w:val="Normal"/>
    <w:next w:val="Normal"/>
    <w:semiHidden/>
    <w:rsid w:val="002448BB"/>
    <w:pPr>
      <w:spacing w:before="120"/>
    </w:pPr>
    <w:rPr>
      <w:b/>
    </w:rPr>
  </w:style>
  <w:style w:type="paragraph" w:styleId="DocumentMap">
    <w:name w:val="Document Map"/>
    <w:basedOn w:val="Normal"/>
    <w:semiHidden/>
    <w:rsid w:val="002448BB"/>
    <w:pPr>
      <w:shd w:val="clear" w:color="auto" w:fill="000080"/>
    </w:pPr>
    <w:rPr>
      <w:rFonts w:ascii="Tahoma" w:hAnsi="Tahoma" w:cs="Tahoma"/>
    </w:rPr>
  </w:style>
  <w:style w:type="paragraph" w:customStyle="1" w:styleId="TOC3a">
    <w:name w:val="TOC3a"/>
    <w:basedOn w:val="TOC3"/>
    <w:next w:val="Normal"/>
    <w:autoRedefine/>
    <w:semiHidden/>
    <w:rsid w:val="002448BB"/>
    <w:rPr>
      <w:noProof/>
      <w:szCs w:val="24"/>
    </w:rPr>
  </w:style>
  <w:style w:type="numbering" w:styleId="111111">
    <w:name w:val="Outline List 2"/>
    <w:basedOn w:val="NoList"/>
    <w:semiHidden/>
    <w:rsid w:val="002448BB"/>
    <w:pPr>
      <w:numPr>
        <w:numId w:val="1"/>
      </w:numPr>
    </w:pPr>
  </w:style>
  <w:style w:type="numbering" w:styleId="1ai">
    <w:name w:val="Outline List 1"/>
    <w:basedOn w:val="NoList"/>
    <w:semiHidden/>
    <w:rsid w:val="002448BB"/>
    <w:pPr>
      <w:numPr>
        <w:numId w:val="2"/>
      </w:numPr>
    </w:pPr>
  </w:style>
  <w:style w:type="numbering" w:styleId="ArticleSection">
    <w:name w:val="Outline List 3"/>
    <w:basedOn w:val="NoList"/>
    <w:semiHidden/>
    <w:rsid w:val="002448BB"/>
    <w:pPr>
      <w:numPr>
        <w:numId w:val="3"/>
      </w:numPr>
    </w:pPr>
  </w:style>
  <w:style w:type="paragraph" w:styleId="BlockText">
    <w:name w:val="Block Text"/>
    <w:basedOn w:val="Normal"/>
    <w:semiHidden/>
    <w:rsid w:val="002448BB"/>
    <w:pPr>
      <w:spacing w:after="120"/>
      <w:ind w:left="1440" w:right="1440"/>
    </w:pPr>
  </w:style>
  <w:style w:type="paragraph" w:styleId="BodyText">
    <w:name w:val="Body Text"/>
    <w:basedOn w:val="Normal"/>
    <w:semiHidden/>
    <w:rsid w:val="002448BB"/>
    <w:pPr>
      <w:spacing w:after="120"/>
    </w:pPr>
  </w:style>
  <w:style w:type="paragraph" w:styleId="BodyText2">
    <w:name w:val="Body Text 2"/>
    <w:basedOn w:val="Normal"/>
    <w:semiHidden/>
    <w:rsid w:val="002448BB"/>
    <w:pPr>
      <w:spacing w:after="120" w:line="480" w:lineRule="auto"/>
    </w:pPr>
  </w:style>
  <w:style w:type="paragraph" w:styleId="BodyText3">
    <w:name w:val="Body Text 3"/>
    <w:basedOn w:val="Normal"/>
    <w:semiHidden/>
    <w:rsid w:val="002448BB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2448BB"/>
    <w:pPr>
      <w:ind w:firstLine="210"/>
    </w:pPr>
  </w:style>
  <w:style w:type="paragraph" w:styleId="BodyTextIndent">
    <w:name w:val="Body Text Indent"/>
    <w:basedOn w:val="Normal"/>
    <w:semiHidden/>
    <w:rsid w:val="002448BB"/>
    <w:pPr>
      <w:spacing w:after="120"/>
      <w:ind w:left="360"/>
    </w:pPr>
  </w:style>
  <w:style w:type="paragraph" w:styleId="BodyTextFirstIndent2">
    <w:name w:val="Body Text First Indent 2"/>
    <w:basedOn w:val="BodyTextIndent"/>
    <w:semiHidden/>
    <w:rsid w:val="002448BB"/>
    <w:pPr>
      <w:ind w:firstLine="210"/>
    </w:pPr>
  </w:style>
  <w:style w:type="paragraph" w:styleId="BodyTextIndent2">
    <w:name w:val="Body Text Indent 2"/>
    <w:basedOn w:val="Normal"/>
    <w:semiHidden/>
    <w:rsid w:val="002448BB"/>
    <w:pPr>
      <w:spacing w:after="120" w:line="480" w:lineRule="auto"/>
      <w:ind w:left="360"/>
    </w:pPr>
  </w:style>
  <w:style w:type="paragraph" w:styleId="BodyTextIndent3">
    <w:name w:val="Body Text Indent 3"/>
    <w:basedOn w:val="Normal"/>
    <w:semiHidden/>
    <w:rsid w:val="002448BB"/>
    <w:pPr>
      <w:spacing w:after="120"/>
      <w:ind w:left="360"/>
    </w:pPr>
    <w:rPr>
      <w:sz w:val="16"/>
      <w:szCs w:val="16"/>
    </w:rPr>
  </w:style>
  <w:style w:type="paragraph" w:styleId="Closing">
    <w:name w:val="Closing"/>
    <w:basedOn w:val="Normal"/>
    <w:semiHidden/>
    <w:rsid w:val="002448BB"/>
    <w:pPr>
      <w:ind w:left="4320"/>
    </w:pPr>
  </w:style>
  <w:style w:type="paragraph" w:styleId="Date">
    <w:name w:val="Date"/>
    <w:basedOn w:val="Normal"/>
    <w:next w:val="Normal"/>
    <w:semiHidden/>
    <w:rsid w:val="002448BB"/>
  </w:style>
  <w:style w:type="paragraph" w:styleId="E-mailSignature">
    <w:name w:val="E-mail Signature"/>
    <w:basedOn w:val="Normal"/>
    <w:semiHidden/>
    <w:rsid w:val="002448BB"/>
  </w:style>
  <w:style w:type="paragraph" w:customStyle="1" w:styleId="Bullet">
    <w:name w:val="Bullet"/>
    <w:basedOn w:val="Paragraph"/>
    <w:autoRedefine/>
    <w:rsid w:val="005C5A10"/>
    <w:pPr>
      <w:numPr>
        <w:numId w:val="14"/>
      </w:numPr>
    </w:pPr>
  </w:style>
  <w:style w:type="paragraph" w:styleId="EnvelopeAddress">
    <w:name w:val="envelope address"/>
    <w:basedOn w:val="Normal"/>
    <w:semiHidden/>
    <w:rsid w:val="002448BB"/>
    <w:pPr>
      <w:framePr w:w="7920" w:h="1980" w:hRule="exact" w:hSpace="180" w:wrap="auto" w:hAnchor="page" w:xAlign="center" w:yAlign="bottom"/>
      <w:ind w:left="2880"/>
    </w:pPr>
    <w:rPr>
      <w:rFonts w:cs="Arial"/>
      <w:szCs w:val="24"/>
    </w:rPr>
  </w:style>
  <w:style w:type="paragraph" w:styleId="EnvelopeReturn">
    <w:name w:val="envelope return"/>
    <w:basedOn w:val="Normal"/>
    <w:semiHidden/>
    <w:rsid w:val="002448BB"/>
    <w:rPr>
      <w:rFonts w:cs="Arial"/>
      <w:sz w:val="20"/>
    </w:rPr>
  </w:style>
  <w:style w:type="character" w:styleId="FollowedHyperlink">
    <w:name w:val="FollowedHyperlink"/>
    <w:basedOn w:val="DefaultParagraphFont"/>
    <w:semiHidden/>
    <w:rsid w:val="002448BB"/>
    <w:rPr>
      <w:color w:val="800080"/>
      <w:u w:val="single"/>
    </w:rPr>
  </w:style>
  <w:style w:type="character" w:styleId="HTMLAcronym">
    <w:name w:val="HTML Acronym"/>
    <w:basedOn w:val="DefaultParagraphFont"/>
    <w:semiHidden/>
    <w:rsid w:val="002448BB"/>
  </w:style>
  <w:style w:type="paragraph" w:styleId="HTMLAddress">
    <w:name w:val="HTML Address"/>
    <w:basedOn w:val="Normal"/>
    <w:semiHidden/>
    <w:rsid w:val="002448BB"/>
    <w:rPr>
      <w:i/>
      <w:iCs/>
    </w:rPr>
  </w:style>
  <w:style w:type="character" w:styleId="HTMLCite">
    <w:name w:val="HTML Cite"/>
    <w:basedOn w:val="DefaultParagraphFont"/>
    <w:semiHidden/>
    <w:rsid w:val="002448BB"/>
    <w:rPr>
      <w:i/>
      <w:iCs/>
    </w:rPr>
  </w:style>
  <w:style w:type="character" w:styleId="HTMLCode">
    <w:name w:val="HTML Code"/>
    <w:basedOn w:val="DefaultParagraphFont"/>
    <w:semiHidden/>
    <w:rsid w:val="002448BB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2448BB"/>
    <w:rPr>
      <w:i/>
      <w:iCs/>
    </w:rPr>
  </w:style>
  <w:style w:type="character" w:styleId="HTMLKeyboard">
    <w:name w:val="HTML Keyboard"/>
    <w:basedOn w:val="DefaultParagraphFont"/>
    <w:semiHidden/>
    <w:rsid w:val="002448BB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2448BB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semiHidden/>
    <w:rsid w:val="002448BB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2448BB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2448BB"/>
    <w:rPr>
      <w:i/>
      <w:iCs/>
    </w:rPr>
  </w:style>
  <w:style w:type="character" w:styleId="Hyperlink">
    <w:name w:val="Hyperlink"/>
    <w:basedOn w:val="DefaultParagraphFont"/>
    <w:semiHidden/>
    <w:rsid w:val="002448BB"/>
    <w:rPr>
      <w:color w:val="0000FF"/>
      <w:u w:val="single"/>
    </w:rPr>
  </w:style>
  <w:style w:type="character" w:styleId="LineNumber">
    <w:name w:val="line number"/>
    <w:basedOn w:val="DefaultParagraphFont"/>
    <w:semiHidden/>
    <w:rsid w:val="002448BB"/>
  </w:style>
  <w:style w:type="paragraph" w:styleId="List">
    <w:name w:val="List"/>
    <w:basedOn w:val="Normal"/>
    <w:semiHidden/>
    <w:rsid w:val="002448BB"/>
    <w:pPr>
      <w:ind w:left="360" w:hanging="360"/>
    </w:pPr>
  </w:style>
  <w:style w:type="paragraph" w:styleId="List2">
    <w:name w:val="List 2"/>
    <w:basedOn w:val="Normal"/>
    <w:semiHidden/>
    <w:rsid w:val="002448BB"/>
    <w:pPr>
      <w:ind w:left="720" w:hanging="360"/>
    </w:pPr>
  </w:style>
  <w:style w:type="paragraph" w:styleId="List3">
    <w:name w:val="List 3"/>
    <w:basedOn w:val="Normal"/>
    <w:semiHidden/>
    <w:rsid w:val="002448BB"/>
    <w:pPr>
      <w:ind w:left="1080" w:hanging="360"/>
    </w:pPr>
  </w:style>
  <w:style w:type="paragraph" w:styleId="List4">
    <w:name w:val="List 4"/>
    <w:basedOn w:val="Normal"/>
    <w:semiHidden/>
    <w:rsid w:val="002448BB"/>
    <w:pPr>
      <w:ind w:left="1440" w:hanging="360"/>
    </w:pPr>
  </w:style>
  <w:style w:type="paragraph" w:styleId="List5">
    <w:name w:val="List 5"/>
    <w:basedOn w:val="Normal"/>
    <w:semiHidden/>
    <w:rsid w:val="002448BB"/>
    <w:pPr>
      <w:ind w:left="1800" w:hanging="360"/>
    </w:pPr>
  </w:style>
  <w:style w:type="paragraph" w:styleId="ListBullet">
    <w:name w:val="List Bullet"/>
    <w:basedOn w:val="Normal"/>
    <w:semiHidden/>
    <w:rsid w:val="002448BB"/>
    <w:pPr>
      <w:numPr>
        <w:numId w:val="4"/>
      </w:numPr>
    </w:pPr>
  </w:style>
  <w:style w:type="paragraph" w:styleId="ListBullet2">
    <w:name w:val="List Bullet 2"/>
    <w:basedOn w:val="Normal"/>
    <w:semiHidden/>
    <w:rsid w:val="002448BB"/>
    <w:pPr>
      <w:numPr>
        <w:numId w:val="5"/>
      </w:numPr>
    </w:pPr>
  </w:style>
  <w:style w:type="paragraph" w:styleId="ListBullet3">
    <w:name w:val="List Bullet 3"/>
    <w:basedOn w:val="Normal"/>
    <w:semiHidden/>
    <w:rsid w:val="002448BB"/>
    <w:pPr>
      <w:numPr>
        <w:numId w:val="6"/>
      </w:numPr>
    </w:pPr>
  </w:style>
  <w:style w:type="paragraph" w:styleId="ListBullet4">
    <w:name w:val="List Bullet 4"/>
    <w:basedOn w:val="Normal"/>
    <w:semiHidden/>
    <w:rsid w:val="002448BB"/>
    <w:pPr>
      <w:numPr>
        <w:numId w:val="7"/>
      </w:numPr>
    </w:pPr>
  </w:style>
  <w:style w:type="paragraph" w:styleId="ListContinue2">
    <w:name w:val="List Continue 2"/>
    <w:basedOn w:val="Normal"/>
    <w:semiHidden/>
    <w:rsid w:val="002448BB"/>
    <w:pPr>
      <w:spacing w:after="120"/>
      <w:ind w:left="720"/>
    </w:pPr>
  </w:style>
  <w:style w:type="paragraph" w:styleId="ListContinue3">
    <w:name w:val="List Continue 3"/>
    <w:basedOn w:val="Normal"/>
    <w:semiHidden/>
    <w:rsid w:val="002448BB"/>
    <w:pPr>
      <w:spacing w:after="120"/>
      <w:ind w:left="1080"/>
    </w:pPr>
  </w:style>
  <w:style w:type="paragraph" w:styleId="ListContinue4">
    <w:name w:val="List Continue 4"/>
    <w:basedOn w:val="Normal"/>
    <w:semiHidden/>
    <w:rsid w:val="002448BB"/>
    <w:pPr>
      <w:spacing w:after="120"/>
      <w:ind w:left="1440"/>
    </w:pPr>
  </w:style>
  <w:style w:type="paragraph" w:styleId="ListContinue5">
    <w:name w:val="List Continue 5"/>
    <w:basedOn w:val="Normal"/>
    <w:semiHidden/>
    <w:rsid w:val="002448BB"/>
    <w:pPr>
      <w:spacing w:after="120"/>
      <w:ind w:left="1800"/>
    </w:pPr>
  </w:style>
  <w:style w:type="paragraph" w:styleId="ListNumber">
    <w:name w:val="List Number"/>
    <w:basedOn w:val="Normal"/>
    <w:semiHidden/>
    <w:rsid w:val="002448BB"/>
    <w:pPr>
      <w:numPr>
        <w:numId w:val="8"/>
      </w:numPr>
    </w:pPr>
  </w:style>
  <w:style w:type="paragraph" w:styleId="ListNumber2">
    <w:name w:val="List Number 2"/>
    <w:basedOn w:val="Normal"/>
    <w:semiHidden/>
    <w:rsid w:val="002448BB"/>
    <w:pPr>
      <w:numPr>
        <w:numId w:val="9"/>
      </w:numPr>
    </w:pPr>
  </w:style>
  <w:style w:type="paragraph" w:styleId="ListNumber3">
    <w:name w:val="List Number 3"/>
    <w:basedOn w:val="Normal"/>
    <w:semiHidden/>
    <w:rsid w:val="002448BB"/>
    <w:pPr>
      <w:numPr>
        <w:numId w:val="10"/>
      </w:numPr>
    </w:pPr>
  </w:style>
  <w:style w:type="paragraph" w:styleId="ListNumber4">
    <w:name w:val="List Number 4"/>
    <w:basedOn w:val="Normal"/>
    <w:semiHidden/>
    <w:rsid w:val="002448BB"/>
    <w:pPr>
      <w:numPr>
        <w:numId w:val="11"/>
      </w:numPr>
    </w:pPr>
  </w:style>
  <w:style w:type="paragraph" w:styleId="ListNumber5">
    <w:name w:val="List Number 5"/>
    <w:basedOn w:val="Normal"/>
    <w:semiHidden/>
    <w:rsid w:val="002448BB"/>
    <w:pPr>
      <w:numPr>
        <w:numId w:val="12"/>
      </w:numPr>
    </w:pPr>
  </w:style>
  <w:style w:type="paragraph" w:styleId="NormalWeb">
    <w:name w:val="Normal (Web)"/>
    <w:basedOn w:val="Normal"/>
    <w:semiHidden/>
    <w:rsid w:val="002448BB"/>
    <w:rPr>
      <w:rFonts w:ascii="Times New Roman" w:hAnsi="Times New Roman"/>
      <w:szCs w:val="24"/>
    </w:rPr>
  </w:style>
  <w:style w:type="paragraph" w:styleId="NormalIndent">
    <w:name w:val="Normal Indent"/>
    <w:basedOn w:val="Normal"/>
    <w:semiHidden/>
    <w:rsid w:val="002448BB"/>
    <w:pPr>
      <w:ind w:left="720"/>
    </w:pPr>
  </w:style>
  <w:style w:type="paragraph" w:styleId="NoteHeading">
    <w:name w:val="Note Heading"/>
    <w:basedOn w:val="Normal"/>
    <w:next w:val="Normal"/>
    <w:semiHidden/>
    <w:rsid w:val="002448BB"/>
  </w:style>
  <w:style w:type="paragraph" w:styleId="PlainText">
    <w:name w:val="Plain Text"/>
    <w:basedOn w:val="Normal"/>
    <w:semiHidden/>
    <w:rsid w:val="002448BB"/>
    <w:rPr>
      <w:rFonts w:ascii="Courier New" w:hAnsi="Courier New" w:cs="Courier New"/>
      <w:sz w:val="20"/>
    </w:rPr>
  </w:style>
  <w:style w:type="paragraph" w:styleId="Salutation">
    <w:name w:val="Salutation"/>
    <w:basedOn w:val="Normal"/>
    <w:next w:val="Normal"/>
    <w:semiHidden/>
    <w:rsid w:val="002448BB"/>
  </w:style>
  <w:style w:type="paragraph" w:styleId="Signature">
    <w:name w:val="Signature"/>
    <w:basedOn w:val="Normal"/>
    <w:semiHidden/>
    <w:rsid w:val="002448BB"/>
    <w:pPr>
      <w:ind w:left="4320"/>
    </w:pPr>
  </w:style>
  <w:style w:type="character" w:styleId="Strong">
    <w:name w:val="Strong"/>
    <w:basedOn w:val="DefaultParagraphFont"/>
    <w:rsid w:val="002448BB"/>
    <w:rPr>
      <w:b/>
      <w:bCs/>
    </w:rPr>
  </w:style>
  <w:style w:type="paragraph" w:styleId="Subtitle">
    <w:name w:val="Subtitle"/>
    <w:basedOn w:val="Normal"/>
    <w:rsid w:val="002448BB"/>
    <w:pPr>
      <w:spacing w:after="60"/>
      <w:jc w:val="center"/>
      <w:outlineLvl w:val="1"/>
    </w:pPr>
    <w:rPr>
      <w:rFonts w:cs="Arial"/>
      <w:szCs w:val="24"/>
    </w:rPr>
  </w:style>
  <w:style w:type="table" w:styleId="Table3Deffects1">
    <w:name w:val="Table 3D effects 1"/>
    <w:basedOn w:val="TableNormal"/>
    <w:semiHidden/>
    <w:rsid w:val="002448B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2448B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2448B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2448B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2448B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2448B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2448B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2448B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2448B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2448B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2448B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2448B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2448B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3">
    <w:name w:val="Table Grid 3"/>
    <w:basedOn w:val="TableNormal"/>
    <w:semiHidden/>
    <w:rsid w:val="002448B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2448B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2448B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2448B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2448B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2448B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2448B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2448B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2448B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2448B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Professional">
    <w:name w:val="Table Professional"/>
    <w:basedOn w:val="TableNormal"/>
    <w:semiHidden/>
    <w:rsid w:val="002448B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2448B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2448B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2448B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2448B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2448B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2448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semiHidden/>
    <w:rsid w:val="002448B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Bullet5">
    <w:name w:val="List Bullet 5"/>
    <w:basedOn w:val="Normal"/>
    <w:semiHidden/>
    <w:rsid w:val="002448BB"/>
    <w:pPr>
      <w:numPr>
        <w:numId w:val="13"/>
      </w:numPr>
    </w:pPr>
  </w:style>
  <w:style w:type="paragraph" w:styleId="ListContinue">
    <w:name w:val="List Continue"/>
    <w:basedOn w:val="Normal"/>
    <w:semiHidden/>
    <w:rsid w:val="002448BB"/>
    <w:pPr>
      <w:spacing w:after="120"/>
      <w:ind w:left="360"/>
    </w:pPr>
  </w:style>
  <w:style w:type="paragraph" w:styleId="MessageHeader">
    <w:name w:val="Message Header"/>
    <w:basedOn w:val="Normal"/>
    <w:semiHidden/>
    <w:rsid w:val="002448B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Cs w:val="24"/>
    </w:rPr>
  </w:style>
  <w:style w:type="table" w:styleId="TableClassic1">
    <w:name w:val="Table Classic 1"/>
    <w:basedOn w:val="TableNormal"/>
    <w:semiHidden/>
    <w:rsid w:val="002448B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2448B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semiHidden/>
    <w:rsid w:val="002448B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2448B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semiHidden/>
    <w:rsid w:val="002448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2448B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2448B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5">
    <w:name w:val="Table List 5"/>
    <w:basedOn w:val="TableNormal"/>
    <w:semiHidden/>
    <w:rsid w:val="002448B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2448B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2448B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2448B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Web1">
    <w:name w:val="Table Web 1"/>
    <w:basedOn w:val="TableNormal"/>
    <w:semiHidden/>
    <w:rsid w:val="002448B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2448B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semiHidden/>
    <w:rsid w:val="002448BB"/>
    <w:rPr>
      <w:rFonts w:ascii="Tahoma" w:hAnsi="Tahoma" w:cs="Tahoma"/>
      <w:sz w:val="16"/>
      <w:szCs w:val="16"/>
    </w:rPr>
  </w:style>
  <w:style w:type="character" w:customStyle="1" w:styleId="ParagraphChar">
    <w:name w:val="Paragraph Char"/>
    <w:basedOn w:val="DefaultParagraphFont"/>
    <w:link w:val="Paragraph"/>
    <w:rsid w:val="00290B6E"/>
    <w:rPr>
      <w:rFonts w:ascii="Arial" w:hAnsi="Arial"/>
      <w:sz w:val="24"/>
      <w:lang w:val="en-US" w:eastAsia="en-US" w:bidi="ar-SA"/>
    </w:rPr>
  </w:style>
  <w:style w:type="paragraph" w:customStyle="1" w:styleId="StyleTitlePageBy11pt">
    <w:name w:val="Style Title Page By + 11 pt"/>
    <w:basedOn w:val="TitlePageBy"/>
    <w:autoRedefine/>
    <w:semiHidden/>
    <w:rsid w:val="008A773D"/>
  </w:style>
  <w:style w:type="character" w:customStyle="1" w:styleId="TitlePageCenterChar">
    <w:name w:val="Title Page Center Char"/>
    <w:basedOn w:val="ParagraphChar"/>
    <w:link w:val="TitlePageCenter"/>
    <w:rsid w:val="007C3CB4"/>
    <w:rPr>
      <w:rFonts w:ascii="Arial" w:hAnsi="Arial"/>
      <w:b/>
      <w:caps/>
      <w:sz w:val="24"/>
      <w:lang w:val="en-US" w:eastAsia="en-US" w:bidi="ar-SA"/>
    </w:rPr>
  </w:style>
  <w:style w:type="character" w:customStyle="1" w:styleId="TitlePageByChar">
    <w:name w:val="Title Page By Char"/>
    <w:basedOn w:val="TitlePageCenterChar"/>
    <w:link w:val="TitlePageBy"/>
    <w:rsid w:val="007C3CB4"/>
    <w:rPr>
      <w:rFonts w:ascii="Arial" w:hAnsi="Arial"/>
      <w:b/>
      <w:caps/>
      <w:sz w:val="24"/>
      <w:lang w:val="en-US" w:eastAsia="en-US" w:bidi="ar-SA"/>
    </w:rPr>
  </w:style>
  <w:style w:type="character" w:customStyle="1" w:styleId="ProjectAdvisorChar">
    <w:name w:val="Project Advisor Char"/>
    <w:basedOn w:val="TitlePageByChar"/>
    <w:link w:val="ProjectAdvisor"/>
    <w:rsid w:val="007C3CB4"/>
    <w:rPr>
      <w:rFonts w:ascii="Arial" w:hAnsi="Arial"/>
      <w:b/>
      <w:caps/>
      <w:sz w:val="24"/>
      <w:lang w:val="en-US" w:eastAsia="en-US" w:bidi="ar-SA"/>
    </w:rPr>
  </w:style>
  <w:style w:type="paragraph" w:styleId="ListParagraph">
    <w:name w:val="List Paragraph"/>
    <w:basedOn w:val="Normal"/>
    <w:uiPriority w:val="34"/>
    <w:rsid w:val="001947F8"/>
    <w:pPr>
      <w:ind w:left="720"/>
    </w:pPr>
  </w:style>
  <w:style w:type="character" w:styleId="PlaceholderText">
    <w:name w:val="Placeholder Text"/>
    <w:basedOn w:val="DefaultParagraphFont"/>
    <w:uiPriority w:val="99"/>
    <w:semiHidden/>
    <w:rsid w:val="00697918"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  <w:rsid w:val="00BB0046"/>
    <w:rPr>
      <w:rFonts w:ascii="Arial" w:hAnsi="Arial" w:cs="Arial"/>
      <w:caps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C00FC1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semiHidden/>
    <w:unhideWhenUsed/>
    <w:rsid w:val="00A63C8B"/>
    <w:pPr>
      <w:spacing w:after="60"/>
      <w:ind w:firstLine="36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A63C8B"/>
    <w:rPr>
      <w:rFonts w:ascii="Arial" w:hAnsi="Arial"/>
    </w:rPr>
  </w:style>
  <w:style w:type="character" w:styleId="FootnoteReference">
    <w:name w:val="footnote reference"/>
    <w:basedOn w:val="DefaultParagraphFont"/>
    <w:semiHidden/>
    <w:unhideWhenUsed/>
    <w:rsid w:val="00892FC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67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rry\Desktop\USAWC\USAWC%20Templates\DDE%20Template%20for%20Course%20Paper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7C7B12570654B40BAA65ECA84A6E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4CCC21-6570-4613-A6B4-9BA49F0D8D5D}"/>
      </w:docPartPr>
      <w:docPartBody>
        <w:p w:rsidR="00B158B1" w:rsidRDefault="002F2C18">
          <w:pPr>
            <w:pStyle w:val="77C7B12570654B40BAA65ECA84A6E8A4"/>
          </w:pPr>
          <w:r w:rsidRPr="003D556D">
            <w:rPr>
              <w:rStyle w:val="PlaceholderText"/>
            </w:rPr>
            <w:t>Click here to enter text.</w:t>
          </w:r>
        </w:p>
      </w:docPartBody>
    </w:docPart>
    <w:docPart>
      <w:docPartPr>
        <w:name w:val="699F175D352A4FEFADDB5C09405C5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9B4CB6-B2C7-44F7-AE1F-AADA29CECEE6}"/>
      </w:docPartPr>
      <w:docPartBody>
        <w:p w:rsidR="00B158B1" w:rsidRDefault="00CB3AA7" w:rsidP="00CB3AA7">
          <w:pPr>
            <w:pStyle w:val="699F175D352A4FEFADDB5C09405C513A11"/>
          </w:pPr>
          <w:r w:rsidRPr="00697918">
            <w:rPr>
              <w:b/>
              <w:color w:val="C00000"/>
            </w:rPr>
            <w:t>Click Here, Then Type Author Rank/Title and Name</w:t>
          </w:r>
        </w:p>
      </w:docPartBody>
    </w:docPart>
    <w:docPart>
      <w:docPartPr>
        <w:name w:val="C63F55C3B8C94597B305DDF935A0A2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9D29C-D335-44FC-BDBC-8ED3DEAE1A85}"/>
      </w:docPartPr>
      <w:docPartBody>
        <w:p w:rsidR="00B158B1" w:rsidRDefault="00CB3AA7" w:rsidP="00CB3AA7">
          <w:pPr>
            <w:pStyle w:val="C63F55C3B8C94597B305DDF935A0A27311"/>
          </w:pPr>
          <w:r w:rsidRPr="003D4117">
            <w:rPr>
              <w:b/>
              <w:color w:val="C00000"/>
            </w:rPr>
            <w:t xml:space="preserve">Click Here, Then Type Course </w:t>
          </w:r>
          <w:r>
            <w:rPr>
              <w:b/>
              <w:color w:val="C00000"/>
            </w:rPr>
            <w:t>Title</w:t>
          </w:r>
        </w:p>
      </w:docPartBody>
    </w:docPart>
    <w:docPart>
      <w:docPartPr>
        <w:name w:val="1D1DEFEDEA414E5DB409276B1362BD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80B132-D559-4343-9455-54305F7B53BB}"/>
      </w:docPartPr>
      <w:docPartBody>
        <w:p w:rsidR="00B158B1" w:rsidRDefault="00CB3AA7" w:rsidP="00CB3AA7">
          <w:pPr>
            <w:pStyle w:val="1D1DEFEDEA414E5DB409276B1362BD9511"/>
          </w:pPr>
          <w:r w:rsidRPr="00C00FC1">
            <w:rPr>
              <w:rStyle w:val="PlaceholderText"/>
              <w:b/>
              <w:color w:val="C00000"/>
            </w:rPr>
            <w:t>Click Here, Then Type Requirement Number</w:t>
          </w:r>
        </w:p>
      </w:docPartBody>
    </w:docPart>
    <w:docPart>
      <w:docPartPr>
        <w:name w:val="1DF18C9841464BEE82449A8FE9CB3A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255FE8-5776-4417-9C14-6CBD92FA349C}"/>
      </w:docPartPr>
      <w:docPartBody>
        <w:p w:rsidR="00B158B1" w:rsidRDefault="00CB3AA7" w:rsidP="00CB3AA7">
          <w:pPr>
            <w:pStyle w:val="1DF18C9841464BEE82449A8FE9CB3A0411"/>
          </w:pPr>
          <w:r>
            <w:rPr>
              <w:caps w:val="0"/>
              <w:color w:val="BFBFBF" w:themeColor="background1" w:themeShade="BF"/>
            </w:rPr>
            <w:t>Author N</w:t>
          </w:r>
          <w:r w:rsidRPr="00AF2DA6">
            <w:rPr>
              <w:caps w:val="0"/>
              <w:color w:val="BFBFBF" w:themeColor="background1" w:themeShade="BF"/>
            </w:rPr>
            <w:t>ame</w:t>
          </w:r>
          <w:r w:rsidRPr="00AF2DA6">
            <w:rPr>
              <w:color w:val="BFBFBF" w:themeColor="background1" w:themeShade="BF"/>
            </w:rPr>
            <w:t xml:space="preserve"> </w:t>
          </w:r>
          <w:r>
            <w:rPr>
              <w:color w:val="BFBFBF" w:themeColor="background1" w:themeShade="BF"/>
            </w:rPr>
            <w:t>A</w:t>
          </w:r>
          <w:r w:rsidRPr="00AF2DA6">
            <w:rPr>
              <w:caps w:val="0"/>
              <w:color w:val="BFBFBF" w:themeColor="background1" w:themeShade="BF"/>
            </w:rPr>
            <w:t>ppears</w:t>
          </w:r>
          <w:r w:rsidRPr="00AF2DA6">
            <w:rPr>
              <w:color w:val="BFBFBF" w:themeColor="background1" w:themeShade="BF"/>
            </w:rPr>
            <w:t xml:space="preserve"> </w:t>
          </w:r>
          <w:r>
            <w:rPr>
              <w:color w:val="BFBFBF" w:themeColor="background1" w:themeShade="BF"/>
            </w:rPr>
            <w:t>H</w:t>
          </w:r>
          <w:r w:rsidRPr="00AF2DA6">
            <w:rPr>
              <w:caps w:val="0"/>
              <w:color w:val="BFBFBF" w:themeColor="background1" w:themeShade="BF"/>
            </w:rPr>
            <w:t>ere</w:t>
          </w:r>
        </w:p>
      </w:docPartBody>
    </w:docPart>
    <w:docPart>
      <w:docPartPr>
        <w:name w:val="1FF13D7A39B6448D8403DDA384C7F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CAD558-E0D6-4798-93C4-664F4CC927DE}"/>
      </w:docPartPr>
      <w:docPartBody>
        <w:p w:rsidR="00B158B1" w:rsidRDefault="00CB3AA7" w:rsidP="00CB3AA7">
          <w:pPr>
            <w:pStyle w:val="1FF13D7A39B6448D8403DDA384C7F10811"/>
          </w:pPr>
          <w:r>
            <w:rPr>
              <w:rStyle w:val="PlaceholderText"/>
            </w:rPr>
            <w:t>Req # Appears Here</w:t>
          </w:r>
        </w:p>
      </w:docPartBody>
    </w:docPart>
    <w:docPart>
      <w:docPartPr>
        <w:name w:val="ED205F471BDA461B8806095F14C38A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41FC74-0417-4094-BE95-921ECC04CC0B}"/>
      </w:docPartPr>
      <w:docPartBody>
        <w:p w:rsidR="00B158B1" w:rsidRDefault="00CB3AA7" w:rsidP="00CB3AA7">
          <w:pPr>
            <w:pStyle w:val="ED205F471BDA461B8806095F14C38AAF11"/>
          </w:pPr>
          <w:r w:rsidRPr="00E640DF">
            <w:rPr>
              <w:color w:val="A6A6A6" w:themeColor="background1" w:themeShade="A6"/>
            </w:rPr>
            <w:t>Author Name Appears Here</w:t>
          </w:r>
        </w:p>
      </w:docPartBody>
    </w:docPart>
    <w:docPart>
      <w:docPartPr>
        <w:name w:val="55A94B423C0C4CF9ACB6E25BC73948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36A70-2F17-40CB-A21D-CD514F483BF6}"/>
      </w:docPartPr>
      <w:docPartBody>
        <w:p w:rsidR="00B158B1" w:rsidRDefault="00CB3AA7" w:rsidP="00CB3AA7">
          <w:pPr>
            <w:pStyle w:val="55A94B423C0C4CF9ACB6E25BC739488111"/>
          </w:pPr>
          <w:r>
            <w:rPr>
              <w:rStyle w:val="PlaceholderText"/>
            </w:rPr>
            <w:t>Req # Appears Here</w:t>
          </w:r>
        </w:p>
      </w:docPartBody>
    </w:docPart>
    <w:docPart>
      <w:docPartPr>
        <w:name w:val="9BA95054868647F3A7413EE43056F1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837977-1EA0-4DBE-A877-D9B1270DD03C}"/>
      </w:docPartPr>
      <w:docPartBody>
        <w:p w:rsidR="00AE6600" w:rsidRDefault="00CB3AA7" w:rsidP="00CB3AA7">
          <w:pPr>
            <w:pStyle w:val="9BA95054868647F3A7413EE43056F1F49"/>
          </w:pPr>
          <w:r w:rsidRPr="00C00FC1">
            <w:rPr>
              <w:rStyle w:val="PlaceholderText"/>
              <w:b/>
              <w:color w:val="C00000"/>
            </w:rPr>
            <w:t xml:space="preserve">Click Here, Then Type </w:t>
          </w:r>
          <w:r>
            <w:rPr>
              <w:rStyle w:val="PlaceholderText"/>
              <w:b/>
              <w:color w:val="C00000"/>
            </w:rPr>
            <w:t xml:space="preserve">Date </w:t>
          </w:r>
          <w:r>
            <w:rPr>
              <w:rStyle w:val="PlaceholderText"/>
              <w:b/>
              <w:color w:val="C00000"/>
            </w:rPr>
            <w:br/>
            <w:t>(dd Month yyyy)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9CE"/>
    <w:rsid w:val="00106100"/>
    <w:rsid w:val="002F2C18"/>
    <w:rsid w:val="003305B9"/>
    <w:rsid w:val="00495C2D"/>
    <w:rsid w:val="004A3564"/>
    <w:rsid w:val="005479CE"/>
    <w:rsid w:val="0056025B"/>
    <w:rsid w:val="00593546"/>
    <w:rsid w:val="006A63D4"/>
    <w:rsid w:val="006E1F0C"/>
    <w:rsid w:val="0071217E"/>
    <w:rsid w:val="0094057C"/>
    <w:rsid w:val="009A3B1D"/>
    <w:rsid w:val="009D5CD0"/>
    <w:rsid w:val="009E11C7"/>
    <w:rsid w:val="00AE6600"/>
    <w:rsid w:val="00B158B1"/>
    <w:rsid w:val="00C27203"/>
    <w:rsid w:val="00CB3AA7"/>
    <w:rsid w:val="00CF17DF"/>
    <w:rsid w:val="00F0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3AA7"/>
    <w:rPr>
      <w:color w:val="808080"/>
    </w:rPr>
  </w:style>
  <w:style w:type="paragraph" w:customStyle="1" w:styleId="77C7B12570654B40BAA65ECA84A6E8A4">
    <w:name w:val="77C7B12570654B40BAA65ECA84A6E8A4"/>
  </w:style>
  <w:style w:type="paragraph" w:customStyle="1" w:styleId="699F175D352A4FEFADDB5C09405C513A11">
    <w:name w:val="699F175D352A4FEFADDB5C09405C513A11"/>
    <w:rsid w:val="00CB3AA7"/>
    <w:pPr>
      <w:spacing w:after="0" w:line="240" w:lineRule="auto"/>
      <w:jc w:val="center"/>
    </w:pPr>
    <w:rPr>
      <w:rFonts w:ascii="Arial" w:eastAsia="Times New Roman" w:hAnsi="Arial" w:cs="Times New Roman"/>
      <w:sz w:val="24"/>
      <w:szCs w:val="20"/>
    </w:rPr>
  </w:style>
  <w:style w:type="paragraph" w:customStyle="1" w:styleId="C63F55C3B8C94597B305DDF935A0A27311">
    <w:name w:val="C63F55C3B8C94597B305DDF935A0A27311"/>
    <w:rsid w:val="00CB3AA7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customStyle="1" w:styleId="1D1DEFEDEA414E5DB409276B1362BD9511">
    <w:name w:val="1D1DEFEDEA414E5DB409276B1362BD9511"/>
    <w:rsid w:val="00CB3AA7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customStyle="1" w:styleId="9BA95054868647F3A7413EE43056F1F49">
    <w:name w:val="9BA95054868647F3A7413EE43056F1F49"/>
    <w:rsid w:val="00CB3AA7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customStyle="1" w:styleId="1DF18C9841464BEE82449A8FE9CB3A0411">
    <w:name w:val="1DF18C9841464BEE82449A8FE9CB3A0411"/>
    <w:rsid w:val="00CB3AA7"/>
    <w:pPr>
      <w:tabs>
        <w:tab w:val="center" w:pos="4320"/>
        <w:tab w:val="right" w:pos="8640"/>
      </w:tabs>
      <w:spacing w:after="0" w:line="240" w:lineRule="auto"/>
      <w:jc w:val="right"/>
    </w:pPr>
    <w:rPr>
      <w:rFonts w:ascii="Arial" w:eastAsia="Times New Roman" w:hAnsi="Arial" w:cs="Arial"/>
      <w:caps/>
      <w:sz w:val="24"/>
      <w:szCs w:val="20"/>
    </w:rPr>
  </w:style>
  <w:style w:type="paragraph" w:customStyle="1" w:styleId="1FF13D7A39B6448D8403DDA384C7F10811">
    <w:name w:val="1FF13D7A39B6448D8403DDA384C7F10811"/>
    <w:rsid w:val="00CB3AA7"/>
    <w:pPr>
      <w:tabs>
        <w:tab w:val="center" w:pos="4320"/>
        <w:tab w:val="right" w:pos="8640"/>
      </w:tabs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customStyle="1" w:styleId="ED205F471BDA461B8806095F14C38AAF11">
    <w:name w:val="ED205F471BDA461B8806095F14C38AAF11"/>
    <w:rsid w:val="00CB3AA7"/>
    <w:pPr>
      <w:spacing w:after="0" w:line="240" w:lineRule="auto"/>
      <w:jc w:val="center"/>
    </w:pPr>
    <w:rPr>
      <w:rFonts w:ascii="Arial" w:eastAsia="Times New Roman" w:hAnsi="Arial" w:cs="Times New Roman"/>
      <w:sz w:val="24"/>
      <w:szCs w:val="20"/>
    </w:rPr>
  </w:style>
  <w:style w:type="paragraph" w:customStyle="1" w:styleId="55A94B423C0C4CF9ACB6E25BC739488111">
    <w:name w:val="55A94B423C0C4CF9ACB6E25BC739488111"/>
    <w:rsid w:val="00CB3AA7"/>
    <w:pPr>
      <w:tabs>
        <w:tab w:val="center" w:pos="4320"/>
        <w:tab w:val="right" w:pos="8640"/>
      </w:tabs>
      <w:spacing w:after="0" w:line="240" w:lineRule="auto"/>
    </w:pPr>
    <w:rPr>
      <w:rFonts w:ascii="Arial" w:eastAsia="Times New Roman" w:hAnsi="Arial" w:cs="Times New Roman"/>
      <w:sz w:val="24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 Sixth Edition">
</b:Sources>
</file>

<file path=customXml/item2.xml><?xml version="1.0" encoding="utf-8"?>
<root>
  <author/>
  <Req/>
</root>
</file>

<file path=customXml/itemProps1.xml><?xml version="1.0" encoding="utf-8"?>
<ds:datastoreItem xmlns:ds="http://schemas.openxmlformats.org/officeDocument/2006/customXml" ds:itemID="{9BAC7E07-E522-46D9-9F9A-865B3073DB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39814D-DBE0-4EF2-91BC-7E77C6D075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DDE Template for Course Papers</Template>
  <TotalTime>1</TotalTime>
  <Pages>2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USAWC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Larry D. Miller</dc:creator>
  <cp:lastModifiedBy>Harting, William Jerome CDR USN USARMY AWC (USA)</cp:lastModifiedBy>
  <cp:revision>2</cp:revision>
  <cp:lastPrinted>2004-07-23T19:18:00Z</cp:lastPrinted>
  <dcterms:created xsi:type="dcterms:W3CDTF">2024-08-16T14:08:00Z</dcterms:created>
  <dcterms:modified xsi:type="dcterms:W3CDTF">2024-08-16T14:08:00Z</dcterms:modified>
</cp:coreProperties>
</file>